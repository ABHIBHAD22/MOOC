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688" w:rsidRDefault="00145AB2">
      <w:pPr>
        <w:pStyle w:val="Title"/>
      </w:pPr>
      <w:r>
        <w:t>T</w:t>
      </w:r>
      <w:r w:rsidRPr="00145AB2">
        <w:t>ask 1: Exploration of Data Set</w:t>
      </w:r>
    </w:p>
    <w:p w:rsidR="00516688" w:rsidRDefault="00145AB2">
      <w:pPr>
        <w:pStyle w:val="Heading1"/>
      </w:pPr>
      <w:r>
        <w:t>Task 1.1</w:t>
      </w:r>
    </w:p>
    <w:p w:rsidR="00516688" w:rsidRDefault="00145AB2" w:rsidP="00145AB2">
      <w:pPr>
        <w:jc w:val="center"/>
      </w:pPr>
      <w:r>
        <w:rPr>
          <w:noProof/>
          <w:lang w:val="en-AU" w:eastAsia="zh-CN"/>
        </w:rPr>
        <w:drawing>
          <wp:inline distT="0" distB="0" distL="0" distR="0">
            <wp:extent cx="5302560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ic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6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3" w:rsidRDefault="00C96CD3" w:rsidP="00145AB2">
      <w:pPr>
        <w:jc w:val="center"/>
      </w:pPr>
    </w:p>
    <w:p w:rsidR="007F70CE" w:rsidRDefault="007F70CE" w:rsidP="007F70CE">
      <w:pPr>
        <w:pStyle w:val="Heading2"/>
      </w:pPr>
      <w:r>
        <w:t>What</w:t>
      </w:r>
    </w:p>
    <w:p w:rsidR="007F70CE" w:rsidRDefault="00DF0A28" w:rsidP="007F70CE">
      <w:r>
        <w:t>Topic model: LDA</w:t>
      </w:r>
    </w:p>
    <w:p w:rsidR="007F70CE" w:rsidRDefault="00DF0A28" w:rsidP="00464022">
      <w:r>
        <w:t>Parameters: 10 topics</w:t>
      </w:r>
    </w:p>
    <w:p w:rsidR="00464022" w:rsidRDefault="00464022" w:rsidP="00464022">
      <w:r>
        <w:t xml:space="preserve">Dataset: 100000 samples </w:t>
      </w:r>
      <w:r w:rsidR="00EE03AD">
        <w:t xml:space="preserve">reviews </w:t>
      </w:r>
      <w:r>
        <w:t>from the Yelp review</w:t>
      </w:r>
    </w:p>
    <w:p w:rsidR="0076062C" w:rsidRDefault="00C243CD" w:rsidP="007F70CE">
      <w:r>
        <w:t xml:space="preserve">Visualization </w:t>
      </w:r>
      <w:r w:rsidR="005C45D5">
        <w:t xml:space="preserve">Tools: </w:t>
      </w:r>
      <w:r w:rsidR="00411DE6">
        <w:t>D3, InkScape</w:t>
      </w:r>
    </w:p>
    <w:p w:rsidR="00C96CD3" w:rsidRDefault="00C96CD3" w:rsidP="007F70CE"/>
    <w:p w:rsidR="005C3B1C" w:rsidRDefault="00536874" w:rsidP="005C3B1C">
      <w:pPr>
        <w:pStyle w:val="Heading2"/>
      </w:pPr>
      <w:r>
        <w:lastRenderedPageBreak/>
        <w:t>Learned</w:t>
      </w:r>
    </w:p>
    <w:p w:rsidR="005C3B1C" w:rsidRDefault="0094232F" w:rsidP="005C3B1C">
      <w:r>
        <w:t>If we check the combined frequent noun words based on the topics, we get:</w:t>
      </w:r>
    </w:p>
    <w:p w:rsidR="0094232F" w:rsidRDefault="0094232F" w:rsidP="0094232F">
      <w:pPr>
        <w:pStyle w:val="ListParagraph"/>
        <w:numPr>
          <w:ilvl w:val="0"/>
          <w:numId w:val="8"/>
        </w:numPr>
      </w:pPr>
      <w:r>
        <w:t xml:space="preserve">Meats (4 times): people go to </w:t>
      </w:r>
      <w:r w:rsidRPr="00922E37">
        <w:t>restaurant</w:t>
      </w:r>
      <w:r>
        <w:t xml:space="preserve"> to eat meats, not veggies</w:t>
      </w:r>
      <w:r w:rsidR="00CA1F9B">
        <w:t xml:space="preserve">. A good </w:t>
      </w:r>
      <w:r w:rsidR="00CA1F9B" w:rsidRPr="00922E37">
        <w:t>restaurant</w:t>
      </w:r>
      <w:r w:rsidR="00CA1F9B">
        <w:t xml:space="preserve"> s</w:t>
      </w:r>
      <w:r w:rsidR="00917431">
        <w:t>hould provide decent meaty meat, and people will talk about it.</w:t>
      </w:r>
    </w:p>
    <w:p w:rsidR="0094232F" w:rsidRDefault="00536874" w:rsidP="0094232F">
      <w:pPr>
        <w:pStyle w:val="ListParagraph"/>
        <w:numPr>
          <w:ilvl w:val="0"/>
          <w:numId w:val="8"/>
        </w:numPr>
      </w:pPr>
      <w:r>
        <w:t xml:space="preserve">Service (3 times): people are looking for </w:t>
      </w:r>
      <w:r w:rsidR="004538C8">
        <w:t xml:space="preserve">experience </w:t>
      </w:r>
      <w:r>
        <w:t xml:space="preserve">different than home cooking. A good </w:t>
      </w:r>
      <w:r w:rsidRPr="00922E37">
        <w:t>restaurant</w:t>
      </w:r>
      <w:r w:rsidR="004706B9">
        <w:t xml:space="preserve"> should not brand it as “homestyle”</w:t>
      </w:r>
      <w:r w:rsidR="003A0DCB">
        <w:t xml:space="preserve"> or “home cooking”</w:t>
      </w:r>
    </w:p>
    <w:p w:rsidR="00CE01E6" w:rsidRDefault="00CE01E6" w:rsidP="0094232F">
      <w:pPr>
        <w:pStyle w:val="ListParagraph"/>
        <w:numPr>
          <w:ilvl w:val="0"/>
          <w:numId w:val="8"/>
        </w:numPr>
      </w:pPr>
      <w:r>
        <w:t xml:space="preserve">Place (3 times): a good and easy to find and access location is important to </w:t>
      </w:r>
      <w:r w:rsidRPr="00922E37">
        <w:t>restaurant</w:t>
      </w:r>
    </w:p>
    <w:p w:rsidR="00C96CD3" w:rsidRPr="005C3B1C" w:rsidRDefault="00C96CD3" w:rsidP="0094232F">
      <w:pPr>
        <w:pStyle w:val="ListParagraph"/>
        <w:numPr>
          <w:ilvl w:val="0"/>
          <w:numId w:val="8"/>
        </w:numPr>
      </w:pPr>
      <w:r>
        <w:t>Time (2 times): No one wants to starving for too long</w:t>
      </w:r>
    </w:p>
    <w:p w:rsidR="005C3B1C" w:rsidRPr="007F70CE" w:rsidRDefault="005C3B1C" w:rsidP="007F70CE"/>
    <w:p w:rsidR="00145AB2" w:rsidRDefault="007F70CE" w:rsidP="007F70CE">
      <w:pPr>
        <w:pStyle w:val="Heading2"/>
      </w:pPr>
      <w:r>
        <w:t>How</w:t>
      </w:r>
    </w:p>
    <w:p w:rsidR="00145AB2" w:rsidRDefault="00145AB2" w:rsidP="0075786C">
      <w:pPr>
        <w:pStyle w:val="ListParagraph"/>
        <w:numPr>
          <w:ilvl w:val="0"/>
          <w:numId w:val="3"/>
        </w:numPr>
      </w:pPr>
      <w:r w:rsidRPr="00145AB2">
        <w:t>Execute “python py27_processYelpRestaurants.py</w:t>
      </w:r>
      <w:r>
        <w:t xml:space="preserve"> --all</w:t>
      </w:r>
      <w:r w:rsidRPr="00145AB2">
        <w:t>”</w:t>
      </w:r>
      <w:r>
        <w:t xml:space="preserve"> to generate sample data set</w:t>
      </w:r>
      <w:r w:rsidR="0075786C">
        <w:t xml:space="preserve"> “</w:t>
      </w:r>
      <w:r w:rsidR="0046464F">
        <w:t>review_sample_100000.txt</w:t>
      </w:r>
      <w:r w:rsidR="0075786C">
        <w:t>”</w:t>
      </w:r>
    </w:p>
    <w:p w:rsidR="0075786C" w:rsidRDefault="0075786C" w:rsidP="0075786C">
      <w:pPr>
        <w:pStyle w:val="ListParagraph"/>
        <w:numPr>
          <w:ilvl w:val="0"/>
          <w:numId w:val="3"/>
        </w:numPr>
      </w:pPr>
      <w:r>
        <w:t xml:space="preserve">Execute </w:t>
      </w:r>
      <w:r w:rsidRPr="0075786C">
        <w:t>“python py27_ldaTopicModeling.py</w:t>
      </w:r>
      <w:r>
        <w:t xml:space="preserve"> </w:t>
      </w:r>
      <w:r w:rsidR="0046464F">
        <w:t>–</w:t>
      </w:r>
      <w:r>
        <w:t>f</w:t>
      </w:r>
      <w:r w:rsidR="0046464F">
        <w:t xml:space="preserve"> review_sample_100000.txt –o task1.1_lda.txt –K 10</w:t>
      </w:r>
      <w:r w:rsidRPr="0075786C">
        <w:t>”</w:t>
      </w:r>
      <w:r w:rsidR="0046464F">
        <w:t xml:space="preserve"> to generate topics</w:t>
      </w:r>
    </w:p>
    <w:p w:rsidR="0075786C" w:rsidRDefault="0075786C" w:rsidP="00FA4FEF">
      <w:pPr>
        <w:pStyle w:val="ListParagraph"/>
        <w:numPr>
          <w:ilvl w:val="0"/>
          <w:numId w:val="3"/>
        </w:numPr>
      </w:pPr>
      <w:r>
        <w:t>Co</w:t>
      </w:r>
      <w:r w:rsidR="00AE3C50">
        <w:t>n</w:t>
      </w:r>
      <w:r>
        <w:t xml:space="preserve">vert topic data file </w:t>
      </w:r>
      <w:r w:rsidR="00FA4FEF">
        <w:t xml:space="preserve">task1.1_lda.txt </w:t>
      </w:r>
      <w:r>
        <w:t>to Json</w:t>
      </w:r>
      <w:r w:rsidR="00FA4FEF">
        <w:t xml:space="preserve"> format </w:t>
      </w:r>
      <w:r w:rsidR="00FA4FEF" w:rsidRPr="00FA4FEF">
        <w:t>task1.1_data</w:t>
      </w:r>
      <w:r w:rsidR="00FA4FEF">
        <w:t>.json</w:t>
      </w:r>
    </w:p>
    <w:p w:rsidR="0075786C" w:rsidRDefault="0075786C" w:rsidP="0075786C">
      <w:pPr>
        <w:pStyle w:val="ListParagraph"/>
        <w:numPr>
          <w:ilvl w:val="0"/>
          <w:numId w:val="3"/>
        </w:numPr>
      </w:pPr>
      <w:r>
        <w:t xml:space="preserve">Edit topic data Json file </w:t>
      </w:r>
      <w:r w:rsidR="007066A2" w:rsidRPr="00FA4FEF">
        <w:t>task1.1_data</w:t>
      </w:r>
      <w:r w:rsidR="007066A2">
        <w:t xml:space="preserve">.json </w:t>
      </w:r>
      <w:r>
        <w:t>to inc</w:t>
      </w:r>
      <w:r w:rsidR="009B5469">
        <w:t>l</w:t>
      </w:r>
      <w:r>
        <w:t>ude “color” and “opacity” attributes</w:t>
      </w:r>
      <w:r w:rsidR="009B5469">
        <w:t xml:space="preserve"> and corresponding values</w:t>
      </w:r>
      <w:r w:rsidR="007066A2">
        <w:t xml:space="preserve"> for each node</w:t>
      </w:r>
    </w:p>
    <w:p w:rsidR="00EA28CA" w:rsidRDefault="00BF4B73" w:rsidP="00EA28CA">
      <w:pPr>
        <w:pStyle w:val="ListParagraph"/>
        <w:numPr>
          <w:ilvl w:val="0"/>
          <w:numId w:val="3"/>
        </w:numPr>
      </w:pPr>
      <w:r>
        <w:t xml:space="preserve">Edit the d3 js file </w:t>
      </w:r>
      <w:r w:rsidR="00840893" w:rsidRPr="00840893">
        <w:t>task1.1</w:t>
      </w:r>
      <w:r w:rsidR="00840893">
        <w:t xml:space="preserve">.html </w:t>
      </w:r>
      <w:r>
        <w:t>to read and display it</w:t>
      </w:r>
    </w:p>
    <w:p w:rsidR="0076062C" w:rsidRDefault="0076062C" w:rsidP="0076062C"/>
    <w:p w:rsidR="00736A61" w:rsidRDefault="007F70CE" w:rsidP="007F70CE">
      <w:pPr>
        <w:pStyle w:val="Heading2"/>
      </w:pPr>
      <w:r>
        <w:t>Where</w:t>
      </w:r>
    </w:p>
    <w:p w:rsidR="00FB5668" w:rsidRDefault="00042BCB">
      <w:hyperlink r:id="rId10" w:history="1">
        <w:r w:rsidRPr="00B010EB">
          <w:rPr>
            <w:rStyle w:val="Hyperlink"/>
          </w:rPr>
          <w:t>https://github.com/pauldeng/MOOC/tree/master/Data%20Mining%20Capstone/Task%201/Task%201.1</w:t>
        </w:r>
      </w:hyperlink>
      <w:r>
        <w:t xml:space="preserve"> </w:t>
      </w:r>
      <w:r w:rsidR="00FB5668">
        <w:br w:type="page"/>
      </w:r>
    </w:p>
    <w:p w:rsidR="00145AB2" w:rsidRPr="00EC4617" w:rsidRDefault="00145AB2" w:rsidP="00145AB2">
      <w:pPr>
        <w:pStyle w:val="Heading1"/>
        <w:rPr>
          <w:rFonts w:eastAsia="SimSun"/>
          <w:lang w:eastAsia="zh-CN"/>
        </w:rPr>
      </w:pPr>
      <w:r>
        <w:lastRenderedPageBreak/>
        <w:t>Task 1.2</w:t>
      </w:r>
    </w:p>
    <w:p w:rsidR="00FB5668" w:rsidRDefault="0025465D" w:rsidP="00145AB2">
      <w:pPr>
        <w:rPr>
          <w:lang w:val="en-AU"/>
        </w:rPr>
      </w:pPr>
      <w:r>
        <w:rPr>
          <w:noProof/>
          <w:lang w:val="en-AU" w:eastAsia="zh-CN"/>
        </w:rPr>
        <w:drawing>
          <wp:inline distT="0" distB="0" distL="0" distR="0">
            <wp:extent cx="5378989" cy="54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68" w:rsidRDefault="00FB5668" w:rsidP="00145AB2">
      <w:pPr>
        <w:rPr>
          <w:lang w:val="en-AU"/>
        </w:rPr>
      </w:pPr>
    </w:p>
    <w:p w:rsidR="00FB5668" w:rsidRDefault="00FB5668" w:rsidP="00FB5668">
      <w:pPr>
        <w:pStyle w:val="Heading2"/>
      </w:pPr>
      <w:r>
        <w:t>What</w:t>
      </w:r>
    </w:p>
    <w:p w:rsidR="00922E37" w:rsidRPr="00922E37" w:rsidRDefault="00922E37" w:rsidP="00922E37">
      <w:r>
        <w:t xml:space="preserve">Visualization of </w:t>
      </w:r>
      <w:r w:rsidRPr="00922E37">
        <w:t>restaurant</w:t>
      </w:r>
      <w:r>
        <w:t xml:space="preserve"> reviews with high</w:t>
      </w:r>
      <w:r w:rsidR="00383695">
        <w:t xml:space="preserve"> (5)</w:t>
      </w:r>
      <w:r>
        <w:t xml:space="preserve"> and low</w:t>
      </w:r>
      <w:r w:rsidR="00383695">
        <w:t xml:space="preserve"> (1)</w:t>
      </w:r>
      <w:r>
        <w:t xml:space="preserve"> ratings</w:t>
      </w:r>
      <w:r w:rsidR="00421E0F">
        <w:t>.</w:t>
      </w:r>
    </w:p>
    <w:p w:rsidR="00FB5668" w:rsidRDefault="00FB5668" w:rsidP="00FB5668">
      <w:r>
        <w:t>Topic model: LDA</w:t>
      </w:r>
    </w:p>
    <w:p w:rsidR="00FB5668" w:rsidRDefault="00FB5668" w:rsidP="00FB5668">
      <w:r>
        <w:t xml:space="preserve">Parameters: </w:t>
      </w:r>
      <w:r w:rsidR="003C1FFE">
        <w:t>5</w:t>
      </w:r>
      <w:r>
        <w:t xml:space="preserve"> topics</w:t>
      </w:r>
      <w:r w:rsidR="003C1FFE">
        <w:t xml:space="preserve"> per each rating group</w:t>
      </w:r>
    </w:p>
    <w:p w:rsidR="00971E86" w:rsidRDefault="00FB5668" w:rsidP="00FB5668">
      <w:r>
        <w:t xml:space="preserve">Dataset: </w:t>
      </w:r>
      <w:r w:rsidR="00AA6C0E">
        <w:t xml:space="preserve">Maximum </w:t>
      </w:r>
      <w:r w:rsidR="00DA4EBE">
        <w:t>10000</w:t>
      </w:r>
      <w:r>
        <w:t xml:space="preserve"> samples </w:t>
      </w:r>
      <w:r w:rsidR="00EE03AD">
        <w:t xml:space="preserve">review </w:t>
      </w:r>
      <w:r w:rsidR="00500626">
        <w:t xml:space="preserve">per each rating group </w:t>
      </w:r>
      <w:r>
        <w:t>from the Yelp review</w:t>
      </w:r>
    </w:p>
    <w:p w:rsidR="00971E86" w:rsidRDefault="00162A4F" w:rsidP="00FB5668">
      <w:r>
        <w:tab/>
        <w:t>High Ratings == 5</w:t>
      </w:r>
    </w:p>
    <w:p w:rsidR="00971E86" w:rsidRDefault="00971E86" w:rsidP="00FB5668">
      <w:r>
        <w:tab/>
        <w:t xml:space="preserve">Low Ratings </w:t>
      </w:r>
      <w:r w:rsidR="00162A4F">
        <w:t>== 1</w:t>
      </w:r>
    </w:p>
    <w:p w:rsidR="00FB5668" w:rsidRDefault="00FB5668" w:rsidP="00FB5668">
      <w:r>
        <w:t>Visualization Tools: D3, InkScape</w:t>
      </w:r>
    </w:p>
    <w:p w:rsidR="00C96CD3" w:rsidRDefault="00C96CD3" w:rsidP="00FB5668"/>
    <w:p w:rsidR="00051D5B" w:rsidRDefault="00624CA2" w:rsidP="00051D5B">
      <w:pPr>
        <w:pStyle w:val="Heading2"/>
      </w:pPr>
      <w:r>
        <w:lastRenderedPageBreak/>
        <w:t>Learned</w:t>
      </w:r>
    </w:p>
    <w:p w:rsidR="00051D5B" w:rsidRDefault="006B7912" w:rsidP="00051D5B">
      <w:r>
        <w:t xml:space="preserve">With the </w:t>
      </w:r>
      <w:r w:rsidR="001D10B4">
        <w:t>knowledge</w:t>
      </w:r>
      <w:r>
        <w:t xml:space="preserve"> of ratings</w:t>
      </w:r>
      <w:r w:rsidR="001D10B4">
        <w:t>, it is easier to guess the meaning of topics people talk about.</w:t>
      </w:r>
      <w:r w:rsidR="0014473C">
        <w:t xml:space="preserve"> If we check the combined frequent </w:t>
      </w:r>
      <w:r w:rsidR="001A2133">
        <w:t xml:space="preserve">noun </w:t>
      </w:r>
      <w:r w:rsidR="0014473C">
        <w:t>words based on the topics</w:t>
      </w:r>
      <w:r w:rsidR="005477F1">
        <w:t>:</w:t>
      </w:r>
    </w:p>
    <w:p w:rsidR="001D10B4" w:rsidRDefault="001D10B4" w:rsidP="00051D5B">
      <w:r>
        <w:t xml:space="preserve">What we learned from high rating </w:t>
      </w:r>
      <w:r w:rsidRPr="00922E37">
        <w:t>restaurant</w:t>
      </w:r>
      <w:r>
        <w:t>s:</w:t>
      </w:r>
    </w:p>
    <w:p w:rsidR="001A2133" w:rsidRDefault="001A2133" w:rsidP="001A2133">
      <w:pPr>
        <w:pStyle w:val="ListParagraph"/>
        <w:numPr>
          <w:ilvl w:val="0"/>
          <w:numId w:val="6"/>
        </w:numPr>
      </w:pPr>
      <w:r>
        <w:t>Food (5 times)</w:t>
      </w:r>
      <w:r w:rsidR="00AA72AB">
        <w:t xml:space="preserve">: obviously, good </w:t>
      </w:r>
      <w:r w:rsidR="00AA72AB" w:rsidRPr="00922E37">
        <w:t>restaurant</w:t>
      </w:r>
      <w:r w:rsidR="00AA72AB">
        <w:t>s provide decent food.</w:t>
      </w:r>
    </w:p>
    <w:p w:rsidR="001A2133" w:rsidRDefault="001A2133" w:rsidP="001A2133">
      <w:pPr>
        <w:pStyle w:val="ListParagraph"/>
        <w:numPr>
          <w:ilvl w:val="0"/>
          <w:numId w:val="6"/>
        </w:numPr>
      </w:pPr>
      <w:r>
        <w:t>Place (5 times)</w:t>
      </w:r>
      <w:r w:rsidR="00F93C63">
        <w:t xml:space="preserve">: probably location is also equally important to good </w:t>
      </w:r>
      <w:r w:rsidR="00F93C63" w:rsidRPr="00922E37">
        <w:t>restaurant</w:t>
      </w:r>
      <w:r w:rsidR="00F93C63">
        <w:t>s</w:t>
      </w:r>
      <w:r w:rsidR="00D75BA6">
        <w:t>.</w:t>
      </w:r>
    </w:p>
    <w:p w:rsidR="003F46AC" w:rsidRDefault="003F46AC" w:rsidP="001A2133">
      <w:pPr>
        <w:pStyle w:val="ListParagraph"/>
        <w:numPr>
          <w:ilvl w:val="0"/>
          <w:numId w:val="6"/>
        </w:numPr>
      </w:pPr>
      <w:r>
        <w:t>Time (3 times)</w:t>
      </w:r>
      <w:r w:rsidR="00161D73">
        <w:t xml:space="preserve">: </w:t>
      </w:r>
      <w:r w:rsidR="00DD19B5">
        <w:t>d</w:t>
      </w:r>
      <w:r w:rsidR="00161D73">
        <w:t>o not let people wait too long.</w:t>
      </w:r>
    </w:p>
    <w:p w:rsidR="001D10B4" w:rsidRDefault="00E51DA2" w:rsidP="00051D5B">
      <w:r>
        <w:t xml:space="preserve">What we learned from low rating </w:t>
      </w:r>
      <w:r w:rsidRPr="00922E37">
        <w:t>restaurant</w:t>
      </w:r>
      <w:r>
        <w:t>s</w:t>
      </w:r>
      <w:r w:rsidR="00DD19B5">
        <w:t>:</w:t>
      </w:r>
    </w:p>
    <w:p w:rsidR="00DD19B5" w:rsidRDefault="00DD19B5" w:rsidP="00DD19B5">
      <w:pPr>
        <w:pStyle w:val="ListParagraph"/>
        <w:numPr>
          <w:ilvl w:val="0"/>
          <w:numId w:val="7"/>
        </w:numPr>
      </w:pPr>
      <w:r>
        <w:t>Pizza (4 times): it seems to make a good pizza is not that easy</w:t>
      </w:r>
    </w:p>
    <w:p w:rsidR="00DD19B5" w:rsidRDefault="006A3DEF" w:rsidP="00DD19B5">
      <w:pPr>
        <w:pStyle w:val="ListParagraph"/>
        <w:numPr>
          <w:ilvl w:val="0"/>
          <w:numId w:val="7"/>
        </w:numPr>
      </w:pPr>
      <w:r>
        <w:t>Food (3 times): needs to be improved</w:t>
      </w:r>
    </w:p>
    <w:p w:rsidR="006A3DEF" w:rsidRDefault="006A3DEF" w:rsidP="00DD19B5">
      <w:pPr>
        <w:pStyle w:val="ListParagraph"/>
        <w:numPr>
          <w:ilvl w:val="0"/>
          <w:numId w:val="7"/>
        </w:numPr>
      </w:pPr>
      <w:r>
        <w:t xml:space="preserve">Location (3 times): maybe </w:t>
      </w:r>
      <w:r w:rsidR="00AF70AB">
        <w:t xml:space="preserve">below average </w:t>
      </w:r>
      <w:r w:rsidR="00AF70AB" w:rsidRPr="00922E37">
        <w:t>restaurant</w:t>
      </w:r>
      <w:r w:rsidR="00AF70AB">
        <w:t>s is not easy to access</w:t>
      </w:r>
    </w:p>
    <w:p w:rsidR="002446A2" w:rsidRDefault="002446A2" w:rsidP="00DD19B5">
      <w:pPr>
        <w:pStyle w:val="ListParagraph"/>
        <w:numPr>
          <w:ilvl w:val="0"/>
          <w:numId w:val="7"/>
        </w:numPr>
      </w:pPr>
      <w:r>
        <w:t>Service (3 times): service also needs to be improved</w:t>
      </w:r>
    </w:p>
    <w:p w:rsidR="00051D5B" w:rsidRPr="00051D5B" w:rsidRDefault="00051D5B" w:rsidP="00051D5B"/>
    <w:p w:rsidR="00FB5668" w:rsidRDefault="00FB5668" w:rsidP="00FB5668">
      <w:pPr>
        <w:pStyle w:val="Heading2"/>
      </w:pPr>
      <w:r>
        <w:t>How</w:t>
      </w:r>
    </w:p>
    <w:p w:rsidR="00FB5668" w:rsidRDefault="00985A6E" w:rsidP="00EA13A0">
      <w:pPr>
        <w:pStyle w:val="ListParagraph"/>
        <w:numPr>
          <w:ilvl w:val="0"/>
          <w:numId w:val="5"/>
        </w:numPr>
      </w:pPr>
      <w:r>
        <w:t xml:space="preserve">Extract both good and bad rated </w:t>
      </w:r>
      <w:r w:rsidRPr="00922E37">
        <w:t>restaurant</w:t>
      </w:r>
      <w:r>
        <w:t xml:space="preserve"> reviews from “</w:t>
      </w:r>
      <w:r w:rsidR="00EA13A0" w:rsidRPr="00EA13A0">
        <w:t>yelp_academic_dataset_review</w:t>
      </w:r>
      <w:r w:rsidR="00EA13A0">
        <w:t>.json</w:t>
      </w:r>
      <w:r>
        <w:t>” based on “</w:t>
      </w:r>
      <w:r w:rsidRPr="00985A6E">
        <w:t>restaurantIds2ratings</w:t>
      </w:r>
      <w:r>
        <w:t>.txt”</w:t>
      </w:r>
    </w:p>
    <w:p w:rsidR="00FB5668" w:rsidRDefault="00FB5668" w:rsidP="00E55F88">
      <w:pPr>
        <w:pStyle w:val="ListParagraph"/>
        <w:numPr>
          <w:ilvl w:val="0"/>
          <w:numId w:val="5"/>
        </w:numPr>
      </w:pPr>
      <w:r>
        <w:t xml:space="preserve">Execute </w:t>
      </w:r>
      <w:r w:rsidRPr="0075786C">
        <w:t>“python py27_ldaTopicModeling.py</w:t>
      </w:r>
      <w:r>
        <w:t xml:space="preserve"> –f </w:t>
      </w:r>
      <w:r w:rsidR="00E70713">
        <w:t>badReviews</w:t>
      </w:r>
      <w:r>
        <w:t xml:space="preserve">.txt –o </w:t>
      </w:r>
      <w:r w:rsidR="00E55F88" w:rsidRPr="00E55F88">
        <w:t>task1.2_Bad</w:t>
      </w:r>
      <w:r>
        <w:t xml:space="preserve">.txt –K </w:t>
      </w:r>
      <w:r w:rsidR="00E70713">
        <w:t>5</w:t>
      </w:r>
      <w:r w:rsidRPr="0075786C">
        <w:t>”</w:t>
      </w:r>
      <w:r>
        <w:t xml:space="preserve"> to generate </w:t>
      </w:r>
      <w:r w:rsidR="00B03753">
        <w:t xml:space="preserve">bad </w:t>
      </w:r>
      <w:r>
        <w:t>topics</w:t>
      </w:r>
    </w:p>
    <w:p w:rsidR="004B08F9" w:rsidRDefault="004B08F9" w:rsidP="001B72B9">
      <w:pPr>
        <w:pStyle w:val="ListParagraph"/>
        <w:numPr>
          <w:ilvl w:val="0"/>
          <w:numId w:val="5"/>
        </w:numPr>
      </w:pPr>
      <w:r>
        <w:t xml:space="preserve">Execute </w:t>
      </w:r>
      <w:r w:rsidRPr="0075786C">
        <w:t>“python py27_ldaTopicModeling.py</w:t>
      </w:r>
      <w:r>
        <w:t xml:space="preserve"> –f </w:t>
      </w:r>
      <w:r w:rsidR="00726029">
        <w:t>good</w:t>
      </w:r>
      <w:r>
        <w:t xml:space="preserve">Reviews.txt –o </w:t>
      </w:r>
      <w:r w:rsidR="001B72B9" w:rsidRPr="001B72B9">
        <w:t>task1.2_Good</w:t>
      </w:r>
      <w:r>
        <w:t>.txt –K 5</w:t>
      </w:r>
      <w:r w:rsidRPr="0075786C">
        <w:t>”</w:t>
      </w:r>
      <w:r>
        <w:t xml:space="preserve"> to generate </w:t>
      </w:r>
      <w:r w:rsidR="00B03753">
        <w:t xml:space="preserve">good </w:t>
      </w:r>
      <w:r>
        <w:t>topics</w:t>
      </w:r>
    </w:p>
    <w:p w:rsidR="00FB5668" w:rsidRDefault="00FB5668" w:rsidP="00FB5668">
      <w:pPr>
        <w:pStyle w:val="ListParagraph"/>
        <w:numPr>
          <w:ilvl w:val="0"/>
          <w:numId w:val="5"/>
        </w:numPr>
      </w:pPr>
      <w:r>
        <w:t>Co</w:t>
      </w:r>
      <w:r w:rsidR="0001371C">
        <w:t>n</w:t>
      </w:r>
      <w:r>
        <w:t>vert topic data file</w:t>
      </w:r>
      <w:r w:rsidR="00B03753">
        <w:t>s to</w:t>
      </w:r>
      <w:r>
        <w:t xml:space="preserve"> </w:t>
      </w:r>
      <w:r w:rsidR="00B03753">
        <w:t>Json format</w:t>
      </w:r>
    </w:p>
    <w:p w:rsidR="00FB5668" w:rsidRDefault="00FB5668" w:rsidP="00FB5668">
      <w:pPr>
        <w:pStyle w:val="ListParagraph"/>
        <w:numPr>
          <w:ilvl w:val="0"/>
          <w:numId w:val="5"/>
        </w:numPr>
      </w:pPr>
      <w:r>
        <w:t xml:space="preserve">Edit the d3 js file </w:t>
      </w:r>
      <w:r w:rsidR="00C06595">
        <w:t>task1.2</w:t>
      </w:r>
      <w:r>
        <w:t>.html to read and display it</w:t>
      </w:r>
    </w:p>
    <w:p w:rsidR="00FB5668" w:rsidRDefault="00FB5668" w:rsidP="00FB5668"/>
    <w:p w:rsidR="00FB5668" w:rsidRDefault="00FB5668" w:rsidP="00FB5668">
      <w:pPr>
        <w:pStyle w:val="Heading2"/>
      </w:pPr>
      <w:r>
        <w:t>Where</w:t>
      </w:r>
    </w:p>
    <w:p w:rsidR="00FB5668" w:rsidRDefault="006E221D" w:rsidP="00FB5668">
      <w:hyperlink r:id="rId12" w:history="1">
        <w:r w:rsidRPr="00B010EB">
          <w:rPr>
            <w:rStyle w:val="Hyperlink"/>
          </w:rPr>
          <w:t>https://github.com/pauldeng/MOOC/tree/master/Data%20Mining%20Capstone/Task%201/Task%201.2</w:t>
        </w:r>
      </w:hyperlink>
      <w:r>
        <w:t xml:space="preserve"> </w:t>
      </w:r>
      <w:bookmarkStart w:id="0" w:name="_GoBack"/>
      <w:bookmarkEnd w:id="0"/>
      <w:r w:rsidR="00FB5668">
        <w:t xml:space="preserve"> </w:t>
      </w:r>
    </w:p>
    <w:p w:rsidR="00FB5668" w:rsidRPr="00FB5668" w:rsidRDefault="00FB5668" w:rsidP="00145AB2"/>
    <w:sectPr w:rsidR="00FB5668" w:rsidRPr="00FB566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4906" w:rsidRDefault="00CF4906" w:rsidP="00EF760F">
      <w:pPr>
        <w:spacing w:after="0" w:line="240" w:lineRule="auto"/>
      </w:pPr>
      <w:r>
        <w:separator/>
      </w:r>
    </w:p>
  </w:endnote>
  <w:endnote w:type="continuationSeparator" w:id="0">
    <w:p w:rsidR="00CF4906" w:rsidRDefault="00CF4906" w:rsidP="00EF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5362293"/>
      <w:docPartObj>
        <w:docPartGallery w:val="Page Numbers (Bottom of Page)"/>
        <w:docPartUnique/>
      </w:docPartObj>
    </w:sdtPr>
    <w:sdtEndPr/>
    <w:sdtContent>
      <w:p w:rsidR="00B356DD" w:rsidRDefault="00B356DD">
        <w:pPr>
          <w:pStyle w:val="Footer"/>
          <w:rPr>
            <w:noProof/>
            <w:lang w:val="en-AU" w:eastAsia="zh-CN"/>
          </w:rPr>
        </w:pPr>
      </w:p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604"/>
          <w:gridCol w:w="1136"/>
        </w:tblGrid>
        <w:tr w:rsidR="00B356DD" w:rsidTr="00B356DD">
          <w:tc>
            <w:tcPr>
              <w:tcW w:w="604" w:type="dxa"/>
            </w:tcPr>
            <w:p w:rsidR="00B356DD" w:rsidRDefault="00B356DD" w:rsidP="00B356DD">
              <w:pPr>
                <w:pStyle w:val="Footer"/>
                <w:jc w:val="center"/>
                <w:rPr>
                  <w:noProof/>
                  <w:lang w:val="en-AU" w:eastAsia="zh-CN"/>
                </w:rPr>
              </w:pPr>
              <w:r>
                <w:rPr>
                  <w:noProof/>
                  <w:lang w:val="en-AU" w:eastAsia="zh-CN"/>
                </w:rPr>
                <w:drawing>
                  <wp:inline distT="0" distB="0" distL="0" distR="0" wp14:anchorId="73E1A2C2" wp14:editId="322DF380">
                    <wp:extent cx="180000" cy="180000"/>
                    <wp:effectExtent l="0" t="0" r="0" b="0"/>
                    <wp:docPr id="13" name="Picture 13" descr="http://cdn.flaticon.com/png/256/2523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http://cdn.flaticon.com/png/256/25231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0000" cy="18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1136" w:type="dxa"/>
              <w:vAlign w:val="center"/>
            </w:tcPr>
            <w:p w:rsidR="00B356DD" w:rsidRDefault="00B356DD" w:rsidP="00B356DD">
              <w:pPr>
                <w:pStyle w:val="Footer"/>
                <w:rPr>
                  <w:noProof/>
                  <w:lang w:val="en-AU" w:eastAsia="zh-CN"/>
                </w:rPr>
              </w:pPr>
              <w:r>
                <w:rPr>
                  <w:noProof/>
                  <w:lang w:val="en-AU" w:eastAsia="zh-CN"/>
                </w:rPr>
                <w:t>pauldeng</w:t>
              </w:r>
            </w:p>
          </w:tc>
        </w:tr>
      </w:tbl>
      <w:p w:rsidR="00EF760F" w:rsidRDefault="00EF760F">
        <w:pPr>
          <w:pStyle w:val="Footer"/>
        </w:pPr>
        <w:r>
          <w:rPr>
            <w:noProof/>
            <w:lang w:val="en-AU"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760F" w:rsidRDefault="00EF760F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6E221D" w:rsidRPr="006E221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:rsidR="00EF760F" w:rsidRDefault="00EF760F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6E221D" w:rsidRPr="006E221D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4906" w:rsidRDefault="00CF4906" w:rsidP="00EF760F">
      <w:pPr>
        <w:spacing w:after="0" w:line="240" w:lineRule="auto"/>
      </w:pPr>
      <w:r>
        <w:separator/>
      </w:r>
    </w:p>
  </w:footnote>
  <w:footnote w:type="continuationSeparator" w:id="0">
    <w:p w:rsidR="00CF4906" w:rsidRDefault="00CF4906" w:rsidP="00EF7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14686"/>
    <w:multiLevelType w:val="hybridMultilevel"/>
    <w:tmpl w:val="E0D619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7CF9"/>
    <w:multiLevelType w:val="hybridMultilevel"/>
    <w:tmpl w:val="3A9AA6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D1D12"/>
    <w:multiLevelType w:val="hybridMultilevel"/>
    <w:tmpl w:val="E0D619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52EFB"/>
    <w:multiLevelType w:val="hybridMultilevel"/>
    <w:tmpl w:val="EE605C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23A7C"/>
    <w:multiLevelType w:val="multilevel"/>
    <w:tmpl w:val="C2747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20086F"/>
    <w:multiLevelType w:val="hybridMultilevel"/>
    <w:tmpl w:val="6EF4014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F50C4"/>
    <w:multiLevelType w:val="hybridMultilevel"/>
    <w:tmpl w:val="513E36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4304A"/>
    <w:multiLevelType w:val="hybridMultilevel"/>
    <w:tmpl w:val="6108E37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B2"/>
    <w:rsid w:val="0001371C"/>
    <w:rsid w:val="00042BCB"/>
    <w:rsid w:val="00051D5B"/>
    <w:rsid w:val="00064E4A"/>
    <w:rsid w:val="00102325"/>
    <w:rsid w:val="0014473C"/>
    <w:rsid w:val="00145AB2"/>
    <w:rsid w:val="00161D73"/>
    <w:rsid w:val="00162A4F"/>
    <w:rsid w:val="001A2133"/>
    <w:rsid w:val="001B72B9"/>
    <w:rsid w:val="001D10B4"/>
    <w:rsid w:val="00234B79"/>
    <w:rsid w:val="002446A2"/>
    <w:rsid w:val="0025465D"/>
    <w:rsid w:val="00383695"/>
    <w:rsid w:val="003A0DCB"/>
    <w:rsid w:val="003A3126"/>
    <w:rsid w:val="003B54E3"/>
    <w:rsid w:val="003C1FFE"/>
    <w:rsid w:val="003F46AC"/>
    <w:rsid w:val="00411DE6"/>
    <w:rsid w:val="00421E0F"/>
    <w:rsid w:val="004538C8"/>
    <w:rsid w:val="00464022"/>
    <w:rsid w:val="0046464F"/>
    <w:rsid w:val="004706B9"/>
    <w:rsid w:val="004B08F9"/>
    <w:rsid w:val="00500626"/>
    <w:rsid w:val="00516688"/>
    <w:rsid w:val="00536874"/>
    <w:rsid w:val="005477F1"/>
    <w:rsid w:val="005C3B1C"/>
    <w:rsid w:val="005C45D5"/>
    <w:rsid w:val="00624CA2"/>
    <w:rsid w:val="00691FD2"/>
    <w:rsid w:val="006A3DEF"/>
    <w:rsid w:val="006B7912"/>
    <w:rsid w:val="006E221D"/>
    <w:rsid w:val="007066A2"/>
    <w:rsid w:val="00726029"/>
    <w:rsid w:val="00734B25"/>
    <w:rsid w:val="00736A61"/>
    <w:rsid w:val="0075786C"/>
    <w:rsid w:val="0076062C"/>
    <w:rsid w:val="007F70CE"/>
    <w:rsid w:val="008361DC"/>
    <w:rsid w:val="00840893"/>
    <w:rsid w:val="00917431"/>
    <w:rsid w:val="00922E37"/>
    <w:rsid w:val="0094232F"/>
    <w:rsid w:val="00956C81"/>
    <w:rsid w:val="00971E86"/>
    <w:rsid w:val="00985A6E"/>
    <w:rsid w:val="009B5469"/>
    <w:rsid w:val="009E002B"/>
    <w:rsid w:val="00AA6C0E"/>
    <w:rsid w:val="00AA72AB"/>
    <w:rsid w:val="00AE3C50"/>
    <w:rsid w:val="00AF70AB"/>
    <w:rsid w:val="00B03753"/>
    <w:rsid w:val="00B356DD"/>
    <w:rsid w:val="00BF4B73"/>
    <w:rsid w:val="00C06595"/>
    <w:rsid w:val="00C243CD"/>
    <w:rsid w:val="00C7768C"/>
    <w:rsid w:val="00C83334"/>
    <w:rsid w:val="00C96CD3"/>
    <w:rsid w:val="00CA1F9B"/>
    <w:rsid w:val="00CD63E6"/>
    <w:rsid w:val="00CE01E6"/>
    <w:rsid w:val="00CF4906"/>
    <w:rsid w:val="00D75BA6"/>
    <w:rsid w:val="00DA4EBE"/>
    <w:rsid w:val="00DD19B5"/>
    <w:rsid w:val="00DF0A28"/>
    <w:rsid w:val="00E51DA2"/>
    <w:rsid w:val="00E55F88"/>
    <w:rsid w:val="00E70713"/>
    <w:rsid w:val="00E9360A"/>
    <w:rsid w:val="00EA13A0"/>
    <w:rsid w:val="00EA28CA"/>
    <w:rsid w:val="00EC4617"/>
    <w:rsid w:val="00EE03AD"/>
    <w:rsid w:val="00EF760F"/>
    <w:rsid w:val="00F604AA"/>
    <w:rsid w:val="00F93C63"/>
    <w:rsid w:val="00FA4FEF"/>
    <w:rsid w:val="00FB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6721CF-9A18-4340-A048-0515867A1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4" w:space="1" w:color="549E39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49E3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7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549E39" w:themeColor="accent1"/>
      <w:spacing w:val="-7"/>
      <w:sz w:val="64"/>
      <w:szCs w:val="6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549E39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0CE"/>
    <w:rPr>
      <w:color w:val="6B9F25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60F"/>
  </w:style>
  <w:style w:type="paragraph" w:styleId="Footer">
    <w:name w:val="footer"/>
    <w:basedOn w:val="Normal"/>
    <w:link w:val="FooterChar"/>
    <w:uiPriority w:val="99"/>
    <w:unhideWhenUsed/>
    <w:rsid w:val="00EF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60F"/>
  </w:style>
  <w:style w:type="table" w:styleId="TableGrid">
    <w:name w:val="Table Grid"/>
    <w:basedOn w:val="TableNormal"/>
    <w:uiPriority w:val="39"/>
    <w:rsid w:val="00B35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2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pauldeng/MOOC/tree/master/Data%20Mining%20Capstone/Task%201/Task%201.2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pauldeng/MOOC/tree/master/Data%20Mining%20Capstone/Task%201/Task%201.1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%20Peng%20Deng\AppData\Roaming\Microsoft\Templates\Facet%20design%20(blank).dotx" TargetMode="External"/></Relationships>
</file>

<file path=word/theme/theme1.xml><?xml version="1.0" encoding="utf-8"?>
<a:theme xmlns:a="http://schemas.openxmlformats.org/drawingml/2006/main" name="Facet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24E5F1-776C-4F00-97C2-8CC9D8033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Facet design (blank)</Template>
  <TotalTime>384</TotalTime>
  <Pages>4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Peng Deng</dc:creator>
  <cp:keywords/>
  <cp:lastModifiedBy>Paul Deng</cp:lastModifiedBy>
  <cp:revision>84</cp:revision>
  <cp:lastPrinted>2015-09-08T07:56:00Z</cp:lastPrinted>
  <dcterms:created xsi:type="dcterms:W3CDTF">2015-09-08T03:31:00Z</dcterms:created>
  <dcterms:modified xsi:type="dcterms:W3CDTF">2015-09-11T08:10:00Z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