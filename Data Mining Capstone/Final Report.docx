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6688" w:rsidRDefault="005D448E">
      <w:pPr>
        <w:pStyle w:val="Title"/>
      </w:pPr>
      <w:r>
        <w:t>Final Report</w:t>
      </w:r>
    </w:p>
    <w:p w:rsidR="00516688" w:rsidRDefault="005D448E">
      <w:pPr>
        <w:pStyle w:val="Heading1"/>
      </w:pPr>
      <w:r>
        <w:t>Activities Summary</w:t>
      </w:r>
    </w:p>
    <w:p w:rsidR="001970DF" w:rsidRPr="001970DF" w:rsidRDefault="001970DF" w:rsidP="001970DF"/>
    <w:p w:rsidR="001970DF" w:rsidRPr="001970DF" w:rsidRDefault="00714DAE" w:rsidP="001A2CFD">
      <w:pPr>
        <w:pStyle w:val="Heading2"/>
      </w:pPr>
      <w:r>
        <w:t xml:space="preserve">Task 1: </w:t>
      </w:r>
      <w:r w:rsidRPr="00145AB2">
        <w:t>Exploration of Data Set</w:t>
      </w:r>
    </w:p>
    <w:p w:rsidR="001970DF" w:rsidRDefault="001970DF" w:rsidP="001970DF">
      <w:r>
        <w:t xml:space="preserve">Full Task 1 Report: </w:t>
      </w:r>
      <w:hyperlink r:id="rId9" w:history="1">
        <w:r w:rsidR="001A2CFD" w:rsidRPr="00FC1D5F">
          <w:rPr>
            <w:rStyle w:val="Hyperlink"/>
          </w:rPr>
          <w:t>https://github.com/pauldeng/MOOC/blob/master/Data%20Mining%20Capstone/Task%201/Task%201.docx</w:t>
        </w:r>
      </w:hyperlink>
      <w:r w:rsidR="001A2CFD">
        <w:t xml:space="preserve"> </w:t>
      </w:r>
    </w:p>
    <w:p w:rsidR="001A2CFD" w:rsidRPr="001970DF" w:rsidRDefault="001A2CFD" w:rsidP="001970DF"/>
    <w:p w:rsidR="00714DAE" w:rsidRDefault="00714DAE" w:rsidP="00714DAE">
      <w:pPr>
        <w:pStyle w:val="Heading3"/>
      </w:pPr>
      <w:r>
        <w:t>Task 1.1</w:t>
      </w:r>
    </w:p>
    <w:p w:rsidR="00714DAE" w:rsidRDefault="00714DAE" w:rsidP="00714DAE">
      <w:pPr>
        <w:jc w:val="center"/>
      </w:pPr>
      <w:r>
        <w:rPr>
          <w:noProof/>
          <w:lang w:val="en-AU" w:eastAsia="zh-CN"/>
        </w:rPr>
        <w:drawing>
          <wp:inline distT="0" distB="0" distL="0" distR="0" wp14:anchorId="353DDACB" wp14:editId="20FF7557">
            <wp:extent cx="4242049" cy="4320000"/>
            <wp:effectExtent l="0" t="0" r="635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opic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049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2-Accent1"/>
        <w:tblW w:w="9474" w:type="dxa"/>
        <w:tblLook w:val="0480" w:firstRow="0" w:lastRow="0" w:firstColumn="1" w:lastColumn="0" w:noHBand="0" w:noVBand="1"/>
      </w:tblPr>
      <w:tblGrid>
        <w:gridCol w:w="2104"/>
        <w:gridCol w:w="7370"/>
      </w:tblGrid>
      <w:tr w:rsidR="001970DF" w:rsidTr="001970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</w:tcPr>
          <w:p w:rsidR="001970DF" w:rsidRDefault="001970DF" w:rsidP="001970DF">
            <w:r>
              <w:t>Data</w:t>
            </w:r>
          </w:p>
        </w:tc>
        <w:tc>
          <w:tcPr>
            <w:tcW w:w="7370" w:type="dxa"/>
          </w:tcPr>
          <w:p w:rsidR="001970DF" w:rsidRDefault="001970DF" w:rsidP="001970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100000 samples reviews from the Yelp review</w:t>
            </w:r>
          </w:p>
        </w:tc>
      </w:tr>
      <w:tr w:rsidR="001970DF" w:rsidTr="001970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</w:tcPr>
          <w:p w:rsidR="001970DF" w:rsidRDefault="001970DF" w:rsidP="001970DF">
            <w:r>
              <w:t>Algorithms Applied</w:t>
            </w:r>
          </w:p>
        </w:tc>
        <w:tc>
          <w:tcPr>
            <w:tcW w:w="7370" w:type="dxa"/>
          </w:tcPr>
          <w:p w:rsidR="001970DF" w:rsidRDefault="001970DF" w:rsidP="001970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LDA topic model</w:t>
            </w:r>
          </w:p>
        </w:tc>
      </w:tr>
      <w:tr w:rsidR="001970DF" w:rsidTr="001970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</w:tcPr>
          <w:p w:rsidR="001970DF" w:rsidRDefault="001970DF" w:rsidP="001970DF">
            <w:r>
              <w:t>Results</w:t>
            </w:r>
          </w:p>
        </w:tc>
        <w:tc>
          <w:tcPr>
            <w:tcW w:w="7370" w:type="dxa"/>
          </w:tcPr>
          <w:p w:rsidR="001970DF" w:rsidRDefault="001970DF" w:rsidP="001970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 above</w:t>
            </w:r>
          </w:p>
        </w:tc>
      </w:tr>
    </w:tbl>
    <w:p w:rsidR="00714DAE" w:rsidRDefault="00714DAE" w:rsidP="00C1253B"/>
    <w:p w:rsidR="001970DF" w:rsidRDefault="001970DF" w:rsidP="001970DF">
      <w:pPr>
        <w:pStyle w:val="Heading3"/>
      </w:pPr>
      <w:proofErr w:type="spellStart"/>
      <w:r>
        <w:lastRenderedPageBreak/>
        <w:t>Taks</w:t>
      </w:r>
      <w:proofErr w:type="spellEnd"/>
      <w:r>
        <w:t xml:space="preserve"> 1.2</w:t>
      </w:r>
    </w:p>
    <w:p w:rsidR="001970DF" w:rsidRDefault="001970DF" w:rsidP="00DD369A">
      <w:pPr>
        <w:jc w:val="center"/>
      </w:pPr>
      <w:r>
        <w:rPr>
          <w:noProof/>
          <w:lang w:val="en-AU" w:eastAsia="zh-CN"/>
        </w:rPr>
        <w:drawing>
          <wp:inline distT="0" distB="0" distL="0" distR="0" wp14:anchorId="73B3D94E" wp14:editId="55A485C3">
            <wp:extent cx="4303191" cy="4320000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sk1.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191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2-Accent1"/>
        <w:tblW w:w="9474" w:type="dxa"/>
        <w:tblLook w:val="0480" w:firstRow="0" w:lastRow="0" w:firstColumn="1" w:lastColumn="0" w:noHBand="0" w:noVBand="1"/>
      </w:tblPr>
      <w:tblGrid>
        <w:gridCol w:w="2104"/>
        <w:gridCol w:w="7370"/>
      </w:tblGrid>
      <w:tr w:rsidR="00DD369A" w:rsidTr="00EC1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</w:tcPr>
          <w:p w:rsidR="00DD369A" w:rsidRDefault="00DD369A" w:rsidP="00EC136C">
            <w:r>
              <w:t>Data</w:t>
            </w:r>
          </w:p>
        </w:tc>
        <w:tc>
          <w:tcPr>
            <w:tcW w:w="7370" w:type="dxa"/>
          </w:tcPr>
          <w:p w:rsidR="00DD369A" w:rsidRDefault="00DD369A" w:rsidP="00DD3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Maximum 10000 samples review per each rating group from the Yelp review</w:t>
            </w:r>
          </w:p>
          <w:p w:rsidR="00DD369A" w:rsidRDefault="00DD369A" w:rsidP="00DD369A">
            <w:pPr>
              <w:pStyle w:val="ListParagraph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High Ratings == 5</w:t>
            </w:r>
          </w:p>
          <w:p w:rsidR="00DD369A" w:rsidRDefault="00DD369A" w:rsidP="00DD369A">
            <w:pPr>
              <w:pStyle w:val="ListParagraph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Low Ratings == 1</w:t>
            </w:r>
          </w:p>
        </w:tc>
      </w:tr>
      <w:tr w:rsidR="00DD369A" w:rsidTr="00EC1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</w:tcPr>
          <w:p w:rsidR="00DD369A" w:rsidRDefault="00DD369A" w:rsidP="00EC136C">
            <w:r>
              <w:t>Algorithms Applied</w:t>
            </w:r>
          </w:p>
        </w:tc>
        <w:tc>
          <w:tcPr>
            <w:tcW w:w="7370" w:type="dxa"/>
          </w:tcPr>
          <w:p w:rsidR="00DD369A" w:rsidRDefault="00DD369A" w:rsidP="00EC1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LDA topic model</w:t>
            </w:r>
          </w:p>
        </w:tc>
      </w:tr>
      <w:tr w:rsidR="00DD369A" w:rsidTr="00EC1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</w:tcPr>
          <w:p w:rsidR="00DD369A" w:rsidRDefault="00DD369A" w:rsidP="00EC136C">
            <w:r>
              <w:t>Results</w:t>
            </w:r>
          </w:p>
        </w:tc>
        <w:tc>
          <w:tcPr>
            <w:tcW w:w="7370" w:type="dxa"/>
          </w:tcPr>
          <w:p w:rsidR="00DD369A" w:rsidRDefault="00DD369A" w:rsidP="00EC1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 above</w:t>
            </w:r>
          </w:p>
        </w:tc>
      </w:tr>
    </w:tbl>
    <w:p w:rsidR="00714DAE" w:rsidRDefault="00714DAE" w:rsidP="00C1253B"/>
    <w:p w:rsidR="004D141A" w:rsidRDefault="004D141A" w:rsidP="00C1253B"/>
    <w:p w:rsidR="004D141A" w:rsidRDefault="004D141A" w:rsidP="00C1253B"/>
    <w:p w:rsidR="004D141A" w:rsidRDefault="004D141A" w:rsidP="00C1253B"/>
    <w:p w:rsidR="004D141A" w:rsidRDefault="004D141A" w:rsidP="00C1253B"/>
    <w:p w:rsidR="004D141A" w:rsidRDefault="004D141A" w:rsidP="00C1253B"/>
    <w:p w:rsidR="004D141A" w:rsidRDefault="004D141A" w:rsidP="00C1253B"/>
    <w:p w:rsidR="004D141A" w:rsidRDefault="004D141A" w:rsidP="00C1253B"/>
    <w:p w:rsidR="004D141A" w:rsidRDefault="004D141A" w:rsidP="00C1253B"/>
    <w:p w:rsidR="004D141A" w:rsidRDefault="004D141A" w:rsidP="00C1253B"/>
    <w:p w:rsidR="00714DAE" w:rsidRDefault="00714DAE" w:rsidP="00714DAE">
      <w:pPr>
        <w:pStyle w:val="Heading2"/>
      </w:pPr>
      <w:r>
        <w:lastRenderedPageBreak/>
        <w:t>Task 2</w:t>
      </w:r>
      <w:r w:rsidR="00DD369A">
        <w:t xml:space="preserve">: </w:t>
      </w:r>
      <w:r w:rsidR="00DD369A" w:rsidRPr="00A17B49">
        <w:t>Cuisine Clustering and Map Construction</w:t>
      </w:r>
    </w:p>
    <w:p w:rsidR="00714DAE" w:rsidRDefault="00DD369A" w:rsidP="00C1253B">
      <w:r>
        <w:t xml:space="preserve">Full Task 2 Report: </w:t>
      </w:r>
      <w:hyperlink r:id="rId12" w:history="1">
        <w:r w:rsidRPr="00FC1D5F">
          <w:rPr>
            <w:rStyle w:val="Hyperlink"/>
          </w:rPr>
          <w:t>https://github.com/pauldeng/MOOC/blob/master/Data%20Mining%20Capstone/Task%202/Task%202.docx</w:t>
        </w:r>
      </w:hyperlink>
      <w:r>
        <w:t xml:space="preserve"> </w:t>
      </w:r>
    </w:p>
    <w:p w:rsidR="00DD369A" w:rsidRDefault="00717490" w:rsidP="004D141A">
      <w:pPr>
        <w:jc w:val="center"/>
      </w:pPr>
      <w:r>
        <w:rPr>
          <w:noProof/>
          <w:lang w:val="en-AU" w:eastAsia="zh-CN"/>
        </w:rPr>
        <w:drawing>
          <wp:inline distT="0" distB="0" distL="0" distR="0" wp14:anchorId="144AE4CB" wp14:editId="1837ECDB">
            <wp:extent cx="4320000" cy="4320000"/>
            <wp:effectExtent l="0" t="0" r="444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sk2.2_idf_ld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2-Accent1"/>
        <w:tblW w:w="9474" w:type="dxa"/>
        <w:tblLook w:val="0480" w:firstRow="0" w:lastRow="0" w:firstColumn="1" w:lastColumn="0" w:noHBand="0" w:noVBand="1"/>
      </w:tblPr>
      <w:tblGrid>
        <w:gridCol w:w="2104"/>
        <w:gridCol w:w="7370"/>
      </w:tblGrid>
      <w:tr w:rsidR="004D141A" w:rsidTr="00EC1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</w:tcPr>
          <w:p w:rsidR="004D141A" w:rsidRDefault="004D141A" w:rsidP="00EC136C">
            <w:r>
              <w:t>Data</w:t>
            </w:r>
          </w:p>
        </w:tc>
        <w:tc>
          <w:tcPr>
            <w:tcW w:w="7370" w:type="dxa"/>
          </w:tcPr>
          <w:p w:rsidR="004D141A" w:rsidRDefault="004D141A" w:rsidP="004D14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 cuisine reviews randomly selected from Task 2 Cuisines Sample Dataset provided.</w:t>
            </w:r>
          </w:p>
        </w:tc>
      </w:tr>
      <w:tr w:rsidR="004D141A" w:rsidTr="00EC1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</w:tcPr>
          <w:p w:rsidR="004D141A" w:rsidRDefault="004D141A" w:rsidP="00EC136C">
            <w:r>
              <w:t>Algorithms Applied</w:t>
            </w:r>
          </w:p>
        </w:tc>
        <w:tc>
          <w:tcPr>
            <w:tcW w:w="7370" w:type="dxa"/>
          </w:tcPr>
          <w:p w:rsidR="004D141A" w:rsidRDefault="004B6967" w:rsidP="00EC1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LDA, IDF, K-Means</w:t>
            </w:r>
          </w:p>
        </w:tc>
      </w:tr>
      <w:tr w:rsidR="004D141A" w:rsidTr="00EC1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</w:tcPr>
          <w:p w:rsidR="004D141A" w:rsidRDefault="004D141A" w:rsidP="00EC136C">
            <w:r>
              <w:t>Results</w:t>
            </w:r>
          </w:p>
        </w:tc>
        <w:tc>
          <w:tcPr>
            <w:tcW w:w="7370" w:type="dxa"/>
          </w:tcPr>
          <w:p w:rsidR="004D141A" w:rsidRDefault="004D141A" w:rsidP="00EC1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 above</w:t>
            </w:r>
          </w:p>
        </w:tc>
      </w:tr>
    </w:tbl>
    <w:p w:rsidR="004D141A" w:rsidRDefault="004D141A" w:rsidP="00C1253B"/>
    <w:p w:rsidR="00DD369A" w:rsidRDefault="00DD369A" w:rsidP="00C1253B"/>
    <w:p w:rsidR="00DD369A" w:rsidRDefault="00DD369A" w:rsidP="00C1253B"/>
    <w:p w:rsidR="00714DAE" w:rsidRDefault="00714DAE" w:rsidP="00C1253B"/>
    <w:p w:rsidR="00E03D6B" w:rsidRDefault="00E03D6B" w:rsidP="00C1253B"/>
    <w:p w:rsidR="00E03D6B" w:rsidRDefault="00E03D6B" w:rsidP="00C1253B"/>
    <w:p w:rsidR="00E03D6B" w:rsidRDefault="00E03D6B" w:rsidP="00C1253B"/>
    <w:p w:rsidR="00E03D6B" w:rsidRDefault="00E03D6B" w:rsidP="00C1253B"/>
    <w:p w:rsidR="00E03D6B" w:rsidRDefault="00E03D6B" w:rsidP="00C1253B"/>
    <w:p w:rsidR="00714DAE" w:rsidRDefault="00714DAE" w:rsidP="00714DAE">
      <w:pPr>
        <w:pStyle w:val="Heading2"/>
      </w:pPr>
      <w:r>
        <w:lastRenderedPageBreak/>
        <w:t>Task 3</w:t>
      </w:r>
      <w:r w:rsidR="00E03D6B">
        <w:t xml:space="preserve">: </w:t>
      </w:r>
      <w:r w:rsidR="00E03D6B">
        <w:t>Dish Recognition</w:t>
      </w:r>
    </w:p>
    <w:p w:rsidR="00714DAE" w:rsidRDefault="00E03D6B" w:rsidP="00C1253B">
      <w:r>
        <w:t xml:space="preserve">Full Task 3 Report: </w:t>
      </w:r>
      <w:hyperlink r:id="rId14" w:history="1">
        <w:r w:rsidR="00FF77FD" w:rsidRPr="00FC1D5F">
          <w:rPr>
            <w:rStyle w:val="Hyperlink"/>
          </w:rPr>
          <w:t>https://github.com/pauldeng/MOOC/blob/master/Data%20Mining%20Capstone/Task%203/Task%203.docx</w:t>
        </w:r>
      </w:hyperlink>
      <w:r w:rsidR="00FF77FD">
        <w:t xml:space="preserve"> </w:t>
      </w:r>
    </w:p>
    <w:p w:rsidR="004E1D74" w:rsidRDefault="004E1D74" w:rsidP="00C1253B"/>
    <w:p w:rsidR="00714DAE" w:rsidRDefault="004E1D74" w:rsidP="00C1253B">
      <w:r>
        <w:rPr>
          <w:noProof/>
          <w:lang w:val="en-AU" w:eastAsia="zh-CN"/>
        </w:rPr>
        <w:drawing>
          <wp:inline distT="0" distB="0" distL="0" distR="0" wp14:anchorId="1684A793" wp14:editId="7A1D771C">
            <wp:extent cx="5943600" cy="3251835"/>
            <wp:effectExtent l="0" t="0" r="0" b="5715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tbl>
      <w:tblPr>
        <w:tblStyle w:val="GridTable2-Accent1"/>
        <w:tblW w:w="9474" w:type="dxa"/>
        <w:tblLook w:val="0480" w:firstRow="0" w:lastRow="0" w:firstColumn="1" w:lastColumn="0" w:noHBand="0" w:noVBand="1"/>
      </w:tblPr>
      <w:tblGrid>
        <w:gridCol w:w="2104"/>
        <w:gridCol w:w="7370"/>
      </w:tblGrid>
      <w:tr w:rsidR="004E1D74" w:rsidTr="00EC1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</w:tcPr>
          <w:p w:rsidR="004E1D74" w:rsidRDefault="004E1D74" w:rsidP="00EC136C">
            <w:r>
              <w:t>Data</w:t>
            </w:r>
          </w:p>
        </w:tc>
        <w:tc>
          <w:tcPr>
            <w:tcW w:w="7370" w:type="dxa"/>
          </w:tcPr>
          <w:p w:rsidR="004E1D74" w:rsidRDefault="004E1D74" w:rsidP="00EC1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Chinese cuisine</w:t>
            </w:r>
          </w:p>
        </w:tc>
      </w:tr>
      <w:tr w:rsidR="004E1D74" w:rsidTr="00EC1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</w:tcPr>
          <w:p w:rsidR="004E1D74" w:rsidRDefault="004E1D74" w:rsidP="00EC136C">
            <w:r>
              <w:t>Algorithms Applied</w:t>
            </w:r>
          </w:p>
        </w:tc>
        <w:tc>
          <w:tcPr>
            <w:tcW w:w="7370" w:type="dxa"/>
          </w:tcPr>
          <w:p w:rsidR="004E1D74" w:rsidRDefault="006237D9" w:rsidP="00EC1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Manually tagged, </w:t>
            </w:r>
            <w:r w:rsidR="00FC2F46">
              <w:t xml:space="preserve">Mutual information, TOPMINE, </w:t>
            </w:r>
            <w:proofErr w:type="spellStart"/>
            <w:r w:rsidR="00FC2F46">
              <w:t>SegPhrase</w:t>
            </w:r>
            <w:proofErr w:type="spellEnd"/>
            <w:r w:rsidR="00FC2F46">
              <w:t>, Combine</w:t>
            </w:r>
            <w:r w:rsidR="004C6F2A">
              <w:t>d</w:t>
            </w:r>
          </w:p>
        </w:tc>
      </w:tr>
      <w:tr w:rsidR="004E1D74" w:rsidTr="00EC1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</w:tcPr>
          <w:p w:rsidR="004E1D74" w:rsidRDefault="004E1D74" w:rsidP="00EC136C">
            <w:r>
              <w:t>Results</w:t>
            </w:r>
          </w:p>
        </w:tc>
        <w:tc>
          <w:tcPr>
            <w:tcW w:w="7370" w:type="dxa"/>
          </w:tcPr>
          <w:p w:rsidR="004E1D74" w:rsidRDefault="00B40BBD" w:rsidP="00EC1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Auto grader</w:t>
            </w:r>
            <w:r w:rsidR="004C6F2A">
              <w:t xml:space="preserve"> gave me 10/10 on the Combined method</w:t>
            </w:r>
          </w:p>
        </w:tc>
      </w:tr>
    </w:tbl>
    <w:p w:rsidR="004E1D74" w:rsidRDefault="004E1D74" w:rsidP="00C1253B"/>
    <w:p w:rsidR="00714DAE" w:rsidRDefault="00714DAE" w:rsidP="00C1253B"/>
    <w:p w:rsidR="00EE4EBB" w:rsidRDefault="00EE4EBB" w:rsidP="00C1253B"/>
    <w:p w:rsidR="00EE4EBB" w:rsidRDefault="00EE4EBB" w:rsidP="00C1253B"/>
    <w:p w:rsidR="00EE4EBB" w:rsidRDefault="00EE4EBB" w:rsidP="00C1253B"/>
    <w:p w:rsidR="00EE4EBB" w:rsidRDefault="00EE4EBB" w:rsidP="00C1253B"/>
    <w:p w:rsidR="00EE4EBB" w:rsidRDefault="00EE4EBB" w:rsidP="00C1253B"/>
    <w:p w:rsidR="00EE4EBB" w:rsidRDefault="00EE4EBB" w:rsidP="00C1253B"/>
    <w:p w:rsidR="00EE4EBB" w:rsidRDefault="00EE4EBB" w:rsidP="00C1253B"/>
    <w:p w:rsidR="00EE4EBB" w:rsidRDefault="00EE4EBB" w:rsidP="00C1253B"/>
    <w:p w:rsidR="00EE4EBB" w:rsidRDefault="00EE4EBB" w:rsidP="00C1253B"/>
    <w:p w:rsidR="00EE4EBB" w:rsidRDefault="00EE4EBB" w:rsidP="00C1253B"/>
    <w:p w:rsidR="00714DAE" w:rsidRDefault="00714DAE" w:rsidP="00B40BBD">
      <w:pPr>
        <w:pStyle w:val="Heading2"/>
      </w:pPr>
      <w:r>
        <w:lastRenderedPageBreak/>
        <w:t>Task 4 and Task 5</w:t>
      </w:r>
      <w:r w:rsidR="00EE4EBB">
        <w:t xml:space="preserve">: </w:t>
      </w:r>
      <w:r w:rsidR="00EE4EBB">
        <w:t>Popular Dishes</w:t>
      </w:r>
      <w:r w:rsidR="00EE4EBB">
        <w:t xml:space="preserve"> and </w:t>
      </w:r>
      <w:r w:rsidR="00EE4EBB">
        <w:t>Restaurant Recommendation</w:t>
      </w:r>
    </w:p>
    <w:p w:rsidR="00B40BBD" w:rsidRDefault="00B40BBD" w:rsidP="00714DAE">
      <w:r>
        <w:t xml:space="preserve">Full Task 4 and Task 5 Report: </w:t>
      </w:r>
      <w:hyperlink r:id="rId16" w:history="1">
        <w:r w:rsidRPr="00FC1D5F">
          <w:rPr>
            <w:rStyle w:val="Hyperlink"/>
          </w:rPr>
          <w:t>https://github.com/pauldeng/MOOC/blob/master/Data%20Mining%20Capstone/Task%204%20%26%20Task%205/Task%204%20%26%20Task%205.docx</w:t>
        </w:r>
      </w:hyperlink>
      <w:r>
        <w:t xml:space="preserve"> </w:t>
      </w:r>
    </w:p>
    <w:p w:rsidR="00714DAE" w:rsidRDefault="00714DAE" w:rsidP="00714DAE"/>
    <w:p w:rsidR="00B40BBD" w:rsidRDefault="00B40BBD" w:rsidP="00B40BBD">
      <w:pPr>
        <w:pStyle w:val="Heading3"/>
      </w:pPr>
      <w:r>
        <w:t>Task 4</w:t>
      </w:r>
    </w:p>
    <w:p w:rsidR="00B40BBD" w:rsidRDefault="00B40BBD" w:rsidP="00B40BBD">
      <w:r>
        <w:rPr>
          <w:noProof/>
          <w:lang w:val="en-AU" w:eastAsia="zh-CN"/>
        </w:rPr>
        <w:drawing>
          <wp:inline distT="0" distB="0" distL="0" distR="0" wp14:anchorId="0E6355F8" wp14:editId="13E5B5A8">
            <wp:extent cx="5943600" cy="28848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sk4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2-Accent1"/>
        <w:tblW w:w="9474" w:type="dxa"/>
        <w:tblLook w:val="0480" w:firstRow="0" w:lastRow="0" w:firstColumn="1" w:lastColumn="0" w:noHBand="0" w:noVBand="1"/>
      </w:tblPr>
      <w:tblGrid>
        <w:gridCol w:w="2104"/>
        <w:gridCol w:w="7370"/>
      </w:tblGrid>
      <w:tr w:rsidR="00EE2553" w:rsidTr="00EC1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</w:tcPr>
          <w:p w:rsidR="00EE2553" w:rsidRDefault="00EE2553" w:rsidP="00EC136C">
            <w:r>
              <w:t>Data</w:t>
            </w:r>
          </w:p>
        </w:tc>
        <w:tc>
          <w:tcPr>
            <w:tcW w:w="7370" w:type="dxa"/>
          </w:tcPr>
          <w:p w:rsidR="00EE2553" w:rsidRDefault="00EE2553" w:rsidP="00EC1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Chinese cuisine</w:t>
            </w:r>
          </w:p>
        </w:tc>
      </w:tr>
      <w:tr w:rsidR="00EE2553" w:rsidTr="00EC1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</w:tcPr>
          <w:p w:rsidR="00EE2553" w:rsidRDefault="00EE2553" w:rsidP="00EC136C">
            <w:r>
              <w:t>Algorithms Applied</w:t>
            </w:r>
          </w:p>
        </w:tc>
        <w:tc>
          <w:tcPr>
            <w:tcW w:w="7370" w:type="dxa"/>
          </w:tcPr>
          <w:p w:rsidR="00EE2553" w:rsidRDefault="003310DD" w:rsidP="00EC1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Occurrence based, </w:t>
            </w:r>
            <w:r>
              <w:t>Count Occurrence + Star Rating</w:t>
            </w:r>
          </w:p>
        </w:tc>
      </w:tr>
      <w:tr w:rsidR="00EE2553" w:rsidTr="00EC1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</w:tcPr>
          <w:p w:rsidR="00EE2553" w:rsidRDefault="00EE2553" w:rsidP="00EC136C">
            <w:r>
              <w:t>Results</w:t>
            </w:r>
          </w:p>
        </w:tc>
        <w:tc>
          <w:tcPr>
            <w:tcW w:w="7370" w:type="dxa"/>
          </w:tcPr>
          <w:p w:rsidR="00EE2553" w:rsidRDefault="00944474" w:rsidP="00EC1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 above</w:t>
            </w:r>
          </w:p>
        </w:tc>
      </w:tr>
    </w:tbl>
    <w:p w:rsidR="00EE2553" w:rsidRDefault="00EE2553" w:rsidP="00B40BBD"/>
    <w:p w:rsidR="00B40BBD" w:rsidRDefault="009B5091" w:rsidP="009B5091">
      <w:pPr>
        <w:pStyle w:val="Heading3"/>
      </w:pPr>
      <w:r>
        <w:lastRenderedPageBreak/>
        <w:t>Task 5</w:t>
      </w:r>
    </w:p>
    <w:p w:rsidR="009B5091" w:rsidRDefault="009B5091" w:rsidP="009B5091">
      <w:pPr>
        <w:jc w:val="center"/>
      </w:pPr>
      <w:r>
        <w:rPr>
          <w:noProof/>
          <w:lang w:val="en-AU" w:eastAsia="zh-CN"/>
        </w:rPr>
        <w:drawing>
          <wp:inline distT="0" distB="0" distL="0" distR="0" wp14:anchorId="439B0A66" wp14:editId="2DEACE30">
            <wp:extent cx="5943600" cy="2162688"/>
            <wp:effectExtent l="0" t="0" r="4763" b="4762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sk5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21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2-Accent1"/>
        <w:tblW w:w="9474" w:type="dxa"/>
        <w:tblLook w:val="0480" w:firstRow="0" w:lastRow="0" w:firstColumn="1" w:lastColumn="0" w:noHBand="0" w:noVBand="1"/>
      </w:tblPr>
      <w:tblGrid>
        <w:gridCol w:w="2104"/>
        <w:gridCol w:w="7370"/>
      </w:tblGrid>
      <w:tr w:rsidR="009B5091" w:rsidTr="00EC1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</w:tcPr>
          <w:p w:rsidR="009B5091" w:rsidRDefault="009B5091" w:rsidP="00EC136C">
            <w:r>
              <w:t>Data</w:t>
            </w:r>
          </w:p>
        </w:tc>
        <w:tc>
          <w:tcPr>
            <w:tcW w:w="7370" w:type="dxa"/>
          </w:tcPr>
          <w:p w:rsidR="009B5091" w:rsidRDefault="009B5091" w:rsidP="00EC1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Chinese cuisine</w:t>
            </w:r>
          </w:p>
        </w:tc>
      </w:tr>
      <w:tr w:rsidR="009B5091" w:rsidTr="00EC1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</w:tcPr>
          <w:p w:rsidR="009B5091" w:rsidRDefault="009B5091" w:rsidP="00EC136C">
            <w:r>
              <w:t>Algorithms Applied</w:t>
            </w:r>
          </w:p>
        </w:tc>
        <w:tc>
          <w:tcPr>
            <w:tcW w:w="7370" w:type="dxa"/>
          </w:tcPr>
          <w:p w:rsidR="009B5091" w:rsidRDefault="009B5091" w:rsidP="00EC1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Occurrence based, Count Occurrence + Star Rating</w:t>
            </w:r>
          </w:p>
        </w:tc>
      </w:tr>
      <w:tr w:rsidR="009B5091" w:rsidTr="00EC1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</w:tcPr>
          <w:p w:rsidR="009B5091" w:rsidRDefault="009B5091" w:rsidP="00EC136C">
            <w:r>
              <w:t>Results</w:t>
            </w:r>
          </w:p>
        </w:tc>
        <w:tc>
          <w:tcPr>
            <w:tcW w:w="7370" w:type="dxa"/>
          </w:tcPr>
          <w:p w:rsidR="009B5091" w:rsidRDefault="009B5091" w:rsidP="00EC1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 above</w:t>
            </w:r>
          </w:p>
        </w:tc>
      </w:tr>
    </w:tbl>
    <w:p w:rsidR="00714DAE" w:rsidRDefault="00714DAE" w:rsidP="00C1253B"/>
    <w:p w:rsidR="00CF568C" w:rsidRDefault="00CF568C" w:rsidP="00C1253B"/>
    <w:p w:rsidR="00CF568C" w:rsidRDefault="00CF568C" w:rsidP="00C1253B"/>
    <w:p w:rsidR="00CF568C" w:rsidRDefault="00CF568C" w:rsidP="00C1253B"/>
    <w:p w:rsidR="00CF568C" w:rsidRDefault="00CF568C" w:rsidP="00C1253B"/>
    <w:p w:rsidR="00714DAE" w:rsidRDefault="00714DAE" w:rsidP="00714DAE">
      <w:pPr>
        <w:pStyle w:val="Heading2"/>
      </w:pPr>
      <w:r>
        <w:lastRenderedPageBreak/>
        <w:t>Task 6</w:t>
      </w:r>
      <w:r w:rsidR="009331AB">
        <w:t>: Hygiene Prediction</w:t>
      </w:r>
    </w:p>
    <w:p w:rsidR="00C1253B" w:rsidRDefault="00CF568C" w:rsidP="00C1253B">
      <w:r>
        <w:t xml:space="preserve">Full Task 6 Report: </w:t>
      </w:r>
      <w:hyperlink r:id="rId19" w:history="1">
        <w:r w:rsidRPr="00FC1D5F">
          <w:rPr>
            <w:rStyle w:val="Hyperlink"/>
          </w:rPr>
          <w:t>https://github.com/pauldeng/MOOC/blob/master/Data%20Mining%20Capstone/Task%206/Task%206.docx</w:t>
        </w:r>
      </w:hyperlink>
      <w:r>
        <w:t xml:space="preserve"> </w:t>
      </w:r>
    </w:p>
    <w:p w:rsidR="00CF568C" w:rsidRDefault="00CF568C" w:rsidP="00C1253B"/>
    <w:p w:rsidR="00CF568C" w:rsidRDefault="00CF568C" w:rsidP="00C1253B">
      <w:r>
        <w:rPr>
          <w:noProof/>
          <w:lang w:val="en-AU" w:eastAsia="zh-CN"/>
        </w:rPr>
        <w:drawing>
          <wp:inline distT="0" distB="0" distL="0" distR="0" wp14:anchorId="0BBADA11" wp14:editId="1A4C6823">
            <wp:extent cx="5943600" cy="3366770"/>
            <wp:effectExtent l="0" t="0" r="0" b="5080"/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tbl>
      <w:tblPr>
        <w:tblStyle w:val="GridTable2-Accent1"/>
        <w:tblW w:w="9474" w:type="dxa"/>
        <w:tblLook w:val="0480" w:firstRow="0" w:lastRow="0" w:firstColumn="1" w:lastColumn="0" w:noHBand="0" w:noVBand="1"/>
      </w:tblPr>
      <w:tblGrid>
        <w:gridCol w:w="2104"/>
        <w:gridCol w:w="7370"/>
      </w:tblGrid>
      <w:tr w:rsidR="009331AB" w:rsidTr="00EC1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</w:tcPr>
          <w:p w:rsidR="009331AB" w:rsidRDefault="009331AB" w:rsidP="00EC136C">
            <w:r>
              <w:t>Data</w:t>
            </w:r>
          </w:p>
        </w:tc>
        <w:tc>
          <w:tcPr>
            <w:tcW w:w="7370" w:type="dxa"/>
          </w:tcPr>
          <w:p w:rsidR="009331AB" w:rsidRDefault="009331AB" w:rsidP="00EC1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Hygiene data</w:t>
            </w:r>
          </w:p>
        </w:tc>
      </w:tr>
      <w:tr w:rsidR="009331AB" w:rsidTr="00EC1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</w:tcPr>
          <w:p w:rsidR="009331AB" w:rsidRDefault="009331AB" w:rsidP="00EC136C">
            <w:r>
              <w:t>Algorithms Applied</w:t>
            </w:r>
          </w:p>
        </w:tc>
        <w:tc>
          <w:tcPr>
            <w:tcW w:w="7370" w:type="dxa"/>
          </w:tcPr>
          <w:p w:rsidR="009331AB" w:rsidRDefault="009331AB" w:rsidP="00EC1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SVM, </w:t>
            </w:r>
            <w:proofErr w:type="spellStart"/>
            <w:r>
              <w:t>NaiveBayes</w:t>
            </w:r>
            <w:proofErr w:type="spellEnd"/>
            <w:r>
              <w:t xml:space="preserve">, </w:t>
            </w:r>
            <w:proofErr w:type="spellStart"/>
            <w:r>
              <w:t>NaiveBayesMultinominal</w:t>
            </w:r>
            <w:proofErr w:type="spellEnd"/>
            <w:r>
              <w:t xml:space="preserve">, </w:t>
            </w:r>
            <w:proofErr w:type="spellStart"/>
            <w:r>
              <w:t>RandomForest</w:t>
            </w:r>
            <w:proofErr w:type="spellEnd"/>
            <w:r>
              <w:t xml:space="preserve">, J48, </w:t>
            </w:r>
            <w:proofErr w:type="spellStart"/>
            <w:r>
              <w:t>OneR</w:t>
            </w:r>
            <w:proofErr w:type="spellEnd"/>
          </w:p>
        </w:tc>
      </w:tr>
      <w:tr w:rsidR="009331AB" w:rsidTr="00EC1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</w:tcPr>
          <w:p w:rsidR="009331AB" w:rsidRDefault="009331AB" w:rsidP="00EC136C">
            <w:r>
              <w:t>Results</w:t>
            </w:r>
          </w:p>
        </w:tc>
        <w:tc>
          <w:tcPr>
            <w:tcW w:w="7370" w:type="dxa"/>
          </w:tcPr>
          <w:p w:rsidR="009331AB" w:rsidRDefault="009331AB" w:rsidP="00EC1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Auto grader gave me 15/15 on </w:t>
            </w:r>
            <w:proofErr w:type="spellStart"/>
            <w:r>
              <w:t>NaiveBayesMultinominal</w:t>
            </w:r>
            <w:proofErr w:type="spellEnd"/>
            <w:r>
              <w:t xml:space="preserve"> algorithm which produced F1 = 0.55</w:t>
            </w:r>
          </w:p>
        </w:tc>
      </w:tr>
    </w:tbl>
    <w:p w:rsidR="00CF568C" w:rsidRDefault="00CF568C" w:rsidP="00C1253B"/>
    <w:p w:rsidR="008E1554" w:rsidRDefault="008E1554" w:rsidP="00C1253B"/>
    <w:p w:rsidR="008E1554" w:rsidRDefault="008E1554" w:rsidP="00C1253B"/>
    <w:p w:rsidR="00C1253B" w:rsidRDefault="00C1253B" w:rsidP="00C1253B"/>
    <w:p w:rsidR="00F0732A" w:rsidRDefault="00F0732A" w:rsidP="00C1253B"/>
    <w:p w:rsidR="00F0732A" w:rsidRDefault="00F0732A" w:rsidP="00C1253B"/>
    <w:p w:rsidR="00F0732A" w:rsidRDefault="00F0732A" w:rsidP="00C1253B"/>
    <w:p w:rsidR="00F0732A" w:rsidRDefault="00F0732A" w:rsidP="00C1253B"/>
    <w:p w:rsidR="00F0732A" w:rsidRDefault="00F0732A" w:rsidP="00C1253B"/>
    <w:p w:rsidR="00F0732A" w:rsidRDefault="00F0732A" w:rsidP="00C1253B"/>
    <w:p w:rsidR="00F0732A" w:rsidRPr="00C1253B" w:rsidRDefault="00F0732A" w:rsidP="00C1253B">
      <w:pPr>
        <w:rPr>
          <w:rFonts w:hint="eastAsia"/>
          <w:lang w:eastAsia="zh-CN"/>
        </w:rPr>
      </w:pPr>
    </w:p>
    <w:p w:rsidR="00145AB2" w:rsidRDefault="00C1253B" w:rsidP="00145AB2">
      <w:pPr>
        <w:pStyle w:val="Heading1"/>
      </w:pPr>
      <w:r>
        <w:lastRenderedPageBreak/>
        <w:t>Project H</w:t>
      </w:r>
      <w:r w:rsidRPr="00C1253B">
        <w:t>ighlights</w:t>
      </w:r>
    </w:p>
    <w:p w:rsidR="00E110F4" w:rsidRDefault="00E110F4" w:rsidP="00E110F4"/>
    <w:p w:rsidR="00E110F4" w:rsidRDefault="00E110F4" w:rsidP="00E110F4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Usefulness of R</w:t>
      </w:r>
      <w:r>
        <w:rPr>
          <w:shd w:val="clear" w:color="auto" w:fill="FFFFFF"/>
        </w:rPr>
        <w:t>esults</w:t>
      </w:r>
    </w:p>
    <w:p w:rsidR="004A798D" w:rsidRDefault="004A798D" w:rsidP="004A798D">
      <w:pPr>
        <w:pStyle w:val="ListParagraph"/>
        <w:numPr>
          <w:ilvl w:val="0"/>
          <w:numId w:val="16"/>
        </w:numPr>
      </w:pPr>
      <w:r w:rsidRPr="004A798D">
        <w:t xml:space="preserve">Task 1 </w:t>
      </w:r>
      <w:r>
        <w:t xml:space="preserve">results: </w:t>
      </w:r>
    </w:p>
    <w:p w:rsidR="00F26985" w:rsidRDefault="004A798D" w:rsidP="004A798D">
      <w:pPr>
        <w:pStyle w:val="ListParagraph"/>
        <w:numPr>
          <w:ilvl w:val="1"/>
          <w:numId w:val="16"/>
        </w:numPr>
      </w:pPr>
      <w:proofErr w:type="gramStart"/>
      <w:r w:rsidRPr="004A798D">
        <w:t>extract</w:t>
      </w:r>
      <w:proofErr w:type="gramEnd"/>
      <w:r w:rsidRPr="004A798D">
        <w:t xml:space="preserve"> topics from Yelp data set to get a sense about what the data look like and their characteristics</w:t>
      </w:r>
      <w:r>
        <w:t>. It helps customer to what people talk about in general</w:t>
      </w:r>
    </w:p>
    <w:p w:rsidR="004A798D" w:rsidRDefault="004A798D" w:rsidP="004A798D">
      <w:pPr>
        <w:pStyle w:val="ListParagraph"/>
        <w:numPr>
          <w:ilvl w:val="1"/>
          <w:numId w:val="16"/>
        </w:numPr>
      </w:pPr>
      <w:r>
        <w:t xml:space="preserve">extracts topics from good and bad reviews to get a general ideal about what makes good restraint good and why </w:t>
      </w:r>
      <w:r w:rsidR="00D34CFD">
        <w:t>people loving it and vice versa. It will help customer where to go and for restraint to spot things that they can improve.</w:t>
      </w:r>
    </w:p>
    <w:p w:rsidR="002656FC" w:rsidRPr="004A798D" w:rsidRDefault="002656FC" w:rsidP="002656FC">
      <w:pPr>
        <w:pStyle w:val="ListParagraph"/>
        <w:ind w:left="1440"/>
      </w:pPr>
    </w:p>
    <w:p w:rsidR="004A798D" w:rsidRDefault="002656FC" w:rsidP="002656FC">
      <w:pPr>
        <w:pStyle w:val="ListParagraph"/>
        <w:numPr>
          <w:ilvl w:val="0"/>
          <w:numId w:val="16"/>
        </w:numPr>
      </w:pPr>
      <w:proofErr w:type="spellStart"/>
      <w:r>
        <w:t>Taks</w:t>
      </w:r>
      <w:proofErr w:type="spellEnd"/>
      <w:r>
        <w:t xml:space="preserve"> 2 results:</w:t>
      </w:r>
    </w:p>
    <w:p w:rsidR="00BE5954" w:rsidRDefault="002656FC" w:rsidP="00BE5954">
      <w:pPr>
        <w:pStyle w:val="ListParagraph"/>
        <w:numPr>
          <w:ilvl w:val="1"/>
          <w:numId w:val="16"/>
        </w:numPr>
      </w:pPr>
      <w:proofErr w:type="gramStart"/>
      <w:r w:rsidRPr="002656FC">
        <w:t>construct</w:t>
      </w:r>
      <w:proofErr w:type="gramEnd"/>
      <w:r w:rsidRPr="002656FC">
        <w:t xml:space="preserve"> a cuisine map to visually understand the landscape of different types of cuisines and their similarities</w:t>
      </w:r>
      <w:r>
        <w:t xml:space="preserve">. </w:t>
      </w:r>
      <w:r w:rsidRPr="002656FC">
        <w:t>The cuisine map can help users understand what cuisines are available and their relations, which allows for the discovery of new cuisines, thus facilitating exploration of unfamiliar cuisines</w:t>
      </w:r>
    </w:p>
    <w:p w:rsidR="00BE5954" w:rsidRDefault="00BE5954" w:rsidP="00BE5954">
      <w:pPr>
        <w:pStyle w:val="ListParagraph"/>
        <w:ind w:left="1440"/>
      </w:pPr>
    </w:p>
    <w:p w:rsidR="00BE5954" w:rsidRDefault="00BE5954" w:rsidP="00BE5954">
      <w:pPr>
        <w:pStyle w:val="ListParagraph"/>
        <w:numPr>
          <w:ilvl w:val="0"/>
          <w:numId w:val="16"/>
        </w:numPr>
      </w:pPr>
      <w:r>
        <w:t>Task 3 results:</w:t>
      </w:r>
    </w:p>
    <w:p w:rsidR="00BE5954" w:rsidRDefault="00BE5954" w:rsidP="00BE5954">
      <w:pPr>
        <w:pStyle w:val="ListParagraph"/>
        <w:numPr>
          <w:ilvl w:val="1"/>
          <w:numId w:val="16"/>
        </w:numPr>
      </w:pPr>
      <w:proofErr w:type="gramStart"/>
      <w:r w:rsidRPr="00BE5954">
        <w:t>discover</w:t>
      </w:r>
      <w:proofErr w:type="gramEnd"/>
      <w:r w:rsidRPr="00BE5954">
        <w:t xml:space="preserve"> the common/popular dishes of a particular cuisine</w:t>
      </w:r>
      <w:r>
        <w:t>. It helps customer try new cuisine.</w:t>
      </w:r>
    </w:p>
    <w:p w:rsidR="008E6057" w:rsidRDefault="008E6057" w:rsidP="008E6057">
      <w:pPr>
        <w:pStyle w:val="ListParagraph"/>
        <w:ind w:left="1440"/>
      </w:pPr>
    </w:p>
    <w:p w:rsidR="008E6057" w:rsidRDefault="008E6057" w:rsidP="008E6057">
      <w:pPr>
        <w:pStyle w:val="ListParagraph"/>
        <w:numPr>
          <w:ilvl w:val="0"/>
          <w:numId w:val="16"/>
        </w:numPr>
      </w:pPr>
      <w:r>
        <w:t xml:space="preserve">Task 4 results: </w:t>
      </w:r>
    </w:p>
    <w:p w:rsidR="008E6057" w:rsidRDefault="008E6057" w:rsidP="008E6057">
      <w:pPr>
        <w:pStyle w:val="ListParagraph"/>
        <w:numPr>
          <w:ilvl w:val="1"/>
          <w:numId w:val="16"/>
        </w:numPr>
      </w:pPr>
      <w:proofErr w:type="gramStart"/>
      <w:r w:rsidRPr="008E6057">
        <w:t>leverage</w:t>
      </w:r>
      <w:proofErr w:type="gramEnd"/>
      <w:r w:rsidRPr="008E6057">
        <w:t xml:space="preserve"> recognized dish names to further help people making dining decisions. It mines popular dishes in a cuisine that are liked by people; this can be very useful for people who would be interested in trying a cuisine that they might not be familiar with.</w:t>
      </w:r>
    </w:p>
    <w:p w:rsidR="008E6057" w:rsidRDefault="008E6057" w:rsidP="008E6057">
      <w:pPr>
        <w:pStyle w:val="ListParagraph"/>
        <w:ind w:left="1440"/>
      </w:pPr>
    </w:p>
    <w:p w:rsidR="008E6057" w:rsidRDefault="008E6057" w:rsidP="008E6057">
      <w:pPr>
        <w:pStyle w:val="ListParagraph"/>
        <w:numPr>
          <w:ilvl w:val="0"/>
          <w:numId w:val="16"/>
        </w:numPr>
      </w:pPr>
      <w:r>
        <w:t>Task 5 results:</w:t>
      </w:r>
    </w:p>
    <w:p w:rsidR="008E6057" w:rsidRDefault="008E6057" w:rsidP="008E6057">
      <w:pPr>
        <w:pStyle w:val="ListParagraph"/>
        <w:numPr>
          <w:ilvl w:val="1"/>
          <w:numId w:val="16"/>
        </w:numPr>
      </w:pPr>
      <w:proofErr w:type="gramStart"/>
      <w:r w:rsidRPr="008E6057">
        <w:t>leverage</w:t>
      </w:r>
      <w:proofErr w:type="gramEnd"/>
      <w:r w:rsidRPr="008E6057">
        <w:t xml:space="preserve"> recognized dish names to further help people making dining decisions.</w:t>
      </w:r>
      <w:r w:rsidRPr="008E6057">
        <w:rPr>
          <w:rStyle w:val="Title"/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  <w:shd w:val="clear" w:color="auto" w:fill="FFFFFF"/>
        </w:rPr>
        <w:t> </w:t>
      </w:r>
      <w:r w:rsidRPr="008E6057">
        <w:t>It recommends restaurants to people who would like to have a particular dish or a certain type of dishes. This is directly useful to help people choose where to dine.</w:t>
      </w:r>
    </w:p>
    <w:p w:rsidR="003E5C7B" w:rsidRDefault="003E5C7B" w:rsidP="003E5C7B">
      <w:pPr>
        <w:pStyle w:val="ListParagraph"/>
        <w:ind w:left="1440"/>
      </w:pPr>
    </w:p>
    <w:p w:rsidR="003E5C7B" w:rsidRDefault="003E5C7B" w:rsidP="003E5C7B">
      <w:pPr>
        <w:pStyle w:val="ListParagraph"/>
        <w:numPr>
          <w:ilvl w:val="0"/>
          <w:numId w:val="16"/>
        </w:numPr>
      </w:pPr>
      <w:r>
        <w:t>Task 6</w:t>
      </w:r>
      <w:r>
        <w:t xml:space="preserve"> results:</w:t>
      </w:r>
    </w:p>
    <w:p w:rsidR="00E110F4" w:rsidRDefault="001F7BF6" w:rsidP="00E110F4">
      <w:pPr>
        <w:pStyle w:val="ListParagraph"/>
        <w:numPr>
          <w:ilvl w:val="1"/>
          <w:numId w:val="16"/>
        </w:numPr>
      </w:pPr>
      <w:r w:rsidRPr="00B469C6">
        <w:t>P</w:t>
      </w:r>
      <w:r w:rsidR="00B469C6" w:rsidRPr="00B469C6">
        <w:t>redict</w:t>
      </w:r>
      <w:r>
        <w:t xml:space="preserve"> </w:t>
      </w:r>
      <w:r w:rsidR="00B469C6" w:rsidRPr="00B469C6">
        <w:t>whether a set of restaurants will pass the public health inspection tests given the corresponding Yelp text reviews along with some additional information such as the locations and cuisin</w:t>
      </w:r>
      <w:r w:rsidR="002F2191">
        <w:t>es offered in these restaurants.</w:t>
      </w:r>
    </w:p>
    <w:p w:rsidR="00714DAE" w:rsidRDefault="00714DAE" w:rsidP="00E110F4"/>
    <w:p w:rsidR="00E110F4" w:rsidRDefault="00E110F4" w:rsidP="00E110F4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Novelty of E</w:t>
      </w:r>
      <w:r>
        <w:rPr>
          <w:shd w:val="clear" w:color="auto" w:fill="FFFFFF"/>
        </w:rPr>
        <w:t>xploration</w:t>
      </w:r>
    </w:p>
    <w:p w:rsidR="006A3C15" w:rsidRDefault="00354C5D" w:rsidP="00354C5D">
      <w:pPr>
        <w:pStyle w:val="Heading3"/>
      </w:pPr>
      <w:r>
        <w:t>Tools used</w:t>
      </w:r>
    </w:p>
    <w:p w:rsidR="00354C5D" w:rsidRDefault="00354C5D" w:rsidP="00354C5D">
      <w:pPr>
        <w:pStyle w:val="ListParagraph"/>
        <w:numPr>
          <w:ilvl w:val="0"/>
          <w:numId w:val="18"/>
        </w:numPr>
      </w:pPr>
      <w:r>
        <w:t>Weka 3.7</w:t>
      </w:r>
    </w:p>
    <w:p w:rsidR="00354C5D" w:rsidRDefault="00354C5D" w:rsidP="00354C5D">
      <w:pPr>
        <w:pStyle w:val="ListParagraph"/>
        <w:numPr>
          <w:ilvl w:val="0"/>
          <w:numId w:val="18"/>
        </w:numPr>
      </w:pPr>
      <w:r>
        <w:t>D3.js</w:t>
      </w:r>
    </w:p>
    <w:p w:rsidR="00354C5D" w:rsidRDefault="00354C5D" w:rsidP="00354C5D">
      <w:pPr>
        <w:pStyle w:val="ListParagraph"/>
        <w:numPr>
          <w:ilvl w:val="0"/>
          <w:numId w:val="18"/>
        </w:numPr>
      </w:pPr>
      <w:proofErr w:type="spellStart"/>
      <w:r>
        <w:t>MeTa</w:t>
      </w:r>
      <w:proofErr w:type="spellEnd"/>
    </w:p>
    <w:p w:rsidR="00354C5D" w:rsidRDefault="00354C5D" w:rsidP="00354C5D">
      <w:pPr>
        <w:pStyle w:val="ListParagraph"/>
        <w:numPr>
          <w:ilvl w:val="0"/>
          <w:numId w:val="18"/>
        </w:numPr>
      </w:pPr>
      <w:proofErr w:type="spellStart"/>
      <w:r>
        <w:t>InkScape</w:t>
      </w:r>
      <w:proofErr w:type="spellEnd"/>
    </w:p>
    <w:p w:rsidR="00354C5D" w:rsidRDefault="00354C5D" w:rsidP="00354C5D">
      <w:pPr>
        <w:pStyle w:val="ListParagraph"/>
        <w:numPr>
          <w:ilvl w:val="0"/>
          <w:numId w:val="18"/>
        </w:numPr>
      </w:pPr>
      <w:r>
        <w:t>Notepad++</w:t>
      </w:r>
    </w:p>
    <w:p w:rsidR="00354C5D" w:rsidRDefault="00354C5D" w:rsidP="00354C5D">
      <w:pPr>
        <w:pStyle w:val="ListParagraph"/>
        <w:numPr>
          <w:ilvl w:val="0"/>
          <w:numId w:val="18"/>
        </w:numPr>
      </w:pPr>
      <w:r>
        <w:t>Python</w:t>
      </w:r>
    </w:p>
    <w:p w:rsidR="00354C5D" w:rsidRDefault="00354C5D" w:rsidP="00354C5D">
      <w:pPr>
        <w:pStyle w:val="ListParagraph"/>
        <w:numPr>
          <w:ilvl w:val="0"/>
          <w:numId w:val="18"/>
        </w:numPr>
      </w:pPr>
      <w:r>
        <w:t>Java</w:t>
      </w:r>
    </w:p>
    <w:p w:rsidR="00451F0A" w:rsidRDefault="00451F0A" w:rsidP="00451F0A"/>
    <w:p w:rsidR="001C4570" w:rsidRDefault="00451F0A" w:rsidP="006A3C15">
      <w:r>
        <w:lastRenderedPageBreak/>
        <w:t xml:space="preserve">I used different algorithms and parameters to experiment for different tasks, e.g. Task 2, </w:t>
      </w:r>
      <w:proofErr w:type="spellStart"/>
      <w:r>
        <w:t>Taks</w:t>
      </w:r>
      <w:proofErr w:type="spellEnd"/>
      <w:r>
        <w:t xml:space="preserve"> 3, Task 4, Task 5 and Task 6.</w:t>
      </w:r>
    </w:p>
    <w:p w:rsidR="00451F0A" w:rsidRDefault="00451F0A" w:rsidP="006A3C15">
      <w:bookmarkStart w:id="0" w:name="_GoBack"/>
      <w:bookmarkEnd w:id="0"/>
    </w:p>
    <w:p w:rsidR="006A3C15" w:rsidRDefault="006A3C15" w:rsidP="006A3C15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Contribution of New K</w:t>
      </w:r>
      <w:r>
        <w:rPr>
          <w:shd w:val="clear" w:color="auto" w:fill="FFFFFF"/>
        </w:rPr>
        <w:t>nowledge</w:t>
      </w:r>
    </w:p>
    <w:p w:rsidR="00451F0A" w:rsidRDefault="00451F0A" w:rsidP="00451F0A">
      <w:r>
        <w:t>I wrote 2 blog posts regarding the new knowledge could possible useful to others:</w:t>
      </w:r>
    </w:p>
    <w:p w:rsidR="00451F0A" w:rsidRPr="00451F0A" w:rsidRDefault="00451F0A" w:rsidP="00451F0A"/>
    <w:p w:rsidR="00451F0A" w:rsidRDefault="00451F0A" w:rsidP="00451F0A">
      <w:pPr>
        <w:pStyle w:val="Heading3"/>
      </w:pPr>
      <w:r>
        <w:t>How to use Weka 3.7 Video Tutorial</w:t>
      </w:r>
    </w:p>
    <w:p w:rsidR="00451F0A" w:rsidRPr="00451F0A" w:rsidRDefault="00451F0A" w:rsidP="00451F0A">
      <w:r>
        <w:t xml:space="preserve">Blog address: </w:t>
      </w:r>
      <w:hyperlink r:id="rId21" w:history="1">
        <w:r w:rsidRPr="00FC1D5F">
          <w:rPr>
            <w:rStyle w:val="Hyperlink"/>
          </w:rPr>
          <w:t>http://sensorapp.net/text-classification-using-weka-3-7/</w:t>
        </w:r>
      </w:hyperlink>
    </w:p>
    <w:p w:rsidR="00451F0A" w:rsidRDefault="00451F0A" w:rsidP="00451F0A">
      <w:pPr>
        <w:jc w:val="center"/>
      </w:pPr>
      <w:r>
        <w:rPr>
          <w:noProof/>
          <w:lang w:val="en-AU" w:eastAsia="zh-CN"/>
        </w:rPr>
        <w:drawing>
          <wp:inline distT="0" distB="0" distL="0" distR="0">
            <wp:extent cx="4572000" cy="3429000"/>
            <wp:effectExtent l="0" t="0" r="0" b="0"/>
            <wp:docPr id="10" name="Video 10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id=&quot;ytplayer&quot; src=&quot;https://www.youtube.com/embed/wg5KOhvTqmE&quot; frameborder=&quot;0&quot; type=&quot;text/html&quot; width=&quot;816&quot; height=&quot;480&quot; /&gt;" h="480" w="8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F0A" w:rsidRDefault="00451F0A" w:rsidP="00451F0A"/>
    <w:p w:rsidR="00451F0A" w:rsidRPr="00451F0A" w:rsidRDefault="00451F0A" w:rsidP="00451F0A">
      <w:pPr>
        <w:pStyle w:val="Heading3"/>
      </w:pPr>
      <w:r>
        <w:t>How to Embed D3 into WordPress Tutorial</w:t>
      </w:r>
    </w:p>
    <w:p w:rsidR="008E1554" w:rsidRDefault="00451F0A" w:rsidP="00145AB2">
      <w:r>
        <w:t xml:space="preserve">Blog address: </w:t>
      </w:r>
      <w:hyperlink r:id="rId24" w:history="1">
        <w:r w:rsidRPr="00FC1D5F">
          <w:rPr>
            <w:rStyle w:val="Hyperlink"/>
          </w:rPr>
          <w:t>http://sensorapp.net/tutorial-how-to-add-d3-to-wordpress/</w:t>
        </w:r>
      </w:hyperlink>
      <w:r>
        <w:t xml:space="preserve"> </w:t>
      </w:r>
    </w:p>
    <w:p w:rsidR="00193089" w:rsidRDefault="00193089" w:rsidP="00145AB2"/>
    <w:p w:rsidR="00193089" w:rsidRDefault="00193089" w:rsidP="00145AB2"/>
    <w:p w:rsidR="008E1554" w:rsidRDefault="008E1554" w:rsidP="00145AB2"/>
    <w:p w:rsidR="00C1253B" w:rsidRDefault="00C1253B" w:rsidP="00145AB2"/>
    <w:p w:rsidR="008E1554" w:rsidRPr="00FB5668" w:rsidRDefault="008E1554" w:rsidP="00145AB2"/>
    <w:sectPr w:rsidR="008E1554" w:rsidRPr="00FB5668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682F" w:rsidRDefault="0075682F" w:rsidP="00EF760F">
      <w:pPr>
        <w:spacing w:after="0" w:line="240" w:lineRule="auto"/>
      </w:pPr>
      <w:r>
        <w:separator/>
      </w:r>
    </w:p>
  </w:endnote>
  <w:endnote w:type="continuationSeparator" w:id="0">
    <w:p w:rsidR="0075682F" w:rsidRDefault="0075682F" w:rsidP="00EF76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华文新魏">
    <w:altName w:val="宋体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方正姚体">
    <w:altName w:val="宋体"/>
    <w:panose1 w:val="00000000000000000000"/>
    <w:charset w:val="86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56DD" w:rsidRDefault="00B356D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85362293"/>
      <w:docPartObj>
        <w:docPartGallery w:val="Page Numbers (Bottom of Page)"/>
        <w:docPartUnique/>
      </w:docPartObj>
    </w:sdtPr>
    <w:sdtEndPr/>
    <w:sdtContent>
      <w:p w:rsidR="00B356DD" w:rsidRDefault="00B356DD">
        <w:pPr>
          <w:pStyle w:val="Footer"/>
          <w:rPr>
            <w:noProof/>
            <w:lang w:val="en-AU" w:eastAsia="zh-CN"/>
          </w:rPr>
        </w:pPr>
      </w:p>
      <w:tbl>
        <w:tblPr>
          <w:tblStyle w:val="TableGrid"/>
          <w:tblW w:w="0" w:type="auto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604"/>
          <w:gridCol w:w="1136"/>
        </w:tblGrid>
        <w:tr w:rsidR="00B356DD" w:rsidTr="00B356DD">
          <w:tc>
            <w:tcPr>
              <w:tcW w:w="604" w:type="dxa"/>
            </w:tcPr>
            <w:p w:rsidR="00B356DD" w:rsidRDefault="00B356DD" w:rsidP="00B356DD">
              <w:pPr>
                <w:pStyle w:val="Footer"/>
                <w:jc w:val="center"/>
                <w:rPr>
                  <w:noProof/>
                  <w:lang w:val="en-AU" w:eastAsia="zh-CN"/>
                </w:rPr>
              </w:pPr>
              <w:r>
                <w:rPr>
                  <w:noProof/>
                  <w:lang w:val="en-AU" w:eastAsia="zh-CN"/>
                </w:rPr>
                <w:drawing>
                  <wp:inline distT="0" distB="0" distL="0" distR="0" wp14:anchorId="73E1A2C2" wp14:editId="322DF380">
                    <wp:extent cx="180000" cy="180000"/>
                    <wp:effectExtent l="0" t="0" r="0" b="0"/>
                    <wp:docPr id="13" name="Picture 13" descr="http://cdn.flaticon.com/png/256/25231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6" descr="http://cdn.flaticon.com/png/256/25231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80000" cy="18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tc>
          <w:tc>
            <w:tcPr>
              <w:tcW w:w="1136" w:type="dxa"/>
              <w:vAlign w:val="center"/>
            </w:tcPr>
            <w:p w:rsidR="00B356DD" w:rsidRDefault="00B356DD" w:rsidP="00B356DD">
              <w:pPr>
                <w:pStyle w:val="Footer"/>
                <w:rPr>
                  <w:noProof/>
                  <w:lang w:val="en-AU" w:eastAsia="zh-CN"/>
                </w:rPr>
              </w:pPr>
              <w:r>
                <w:rPr>
                  <w:noProof/>
                  <w:lang w:val="en-AU" w:eastAsia="zh-CN"/>
                </w:rPr>
                <w:t>pauldeng</w:t>
              </w:r>
            </w:p>
          </w:tc>
        </w:tr>
      </w:tbl>
      <w:p w:rsidR="00EF760F" w:rsidRDefault="00EF760F">
        <w:pPr>
          <w:pStyle w:val="Footer"/>
        </w:pPr>
        <w:r>
          <w:rPr>
            <w:noProof/>
            <w:lang w:val="en-AU" w:eastAsia="zh-CN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7620" t="9525" r="0" b="2540"/>
                  <wp:wrapNone/>
                  <wp:docPr id="1" name="Isosceles Triangl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760F" w:rsidRDefault="00EF760F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cs="Times New Roman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rFonts w:cs="Times New Roman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="00451F0A" w:rsidRPr="00451F0A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t>9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1" o:spid="_x0000_s1026" type="#_x0000_t5" style="position:absolute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" adj="21600" fillcolor="#d2eaf1" stroked="f">
                  <v:textbox>
                    <w:txbxContent>
                      <w:p w:rsidR="00EF760F" w:rsidRDefault="00EF760F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cs="Times New Roman"/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rFonts w:cs="Times New Roman"/>
                            <w:sz w:val="22"/>
                            <w:szCs w:val="22"/>
                          </w:rPr>
                          <w:fldChar w:fldCharType="separate"/>
                        </w:r>
                        <w:r w:rsidR="00451F0A" w:rsidRPr="00451F0A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t>9</w:t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56DD" w:rsidRDefault="00B356D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682F" w:rsidRDefault="0075682F" w:rsidP="00EF760F">
      <w:pPr>
        <w:spacing w:after="0" w:line="240" w:lineRule="auto"/>
      </w:pPr>
      <w:r>
        <w:separator/>
      </w:r>
    </w:p>
  </w:footnote>
  <w:footnote w:type="continuationSeparator" w:id="0">
    <w:p w:rsidR="0075682F" w:rsidRDefault="0075682F" w:rsidP="00EF76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56DD" w:rsidRDefault="00B356D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56DD" w:rsidRDefault="00B356DD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56DD" w:rsidRDefault="00B356D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56103A"/>
    <w:multiLevelType w:val="hybridMultilevel"/>
    <w:tmpl w:val="48485E8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714686"/>
    <w:multiLevelType w:val="hybridMultilevel"/>
    <w:tmpl w:val="E0D6191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716A2C"/>
    <w:multiLevelType w:val="hybridMultilevel"/>
    <w:tmpl w:val="E782170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B07CF9"/>
    <w:multiLevelType w:val="hybridMultilevel"/>
    <w:tmpl w:val="3A9AA63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F055F"/>
    <w:multiLevelType w:val="hybridMultilevel"/>
    <w:tmpl w:val="5E160EF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1D1D12"/>
    <w:multiLevelType w:val="hybridMultilevel"/>
    <w:tmpl w:val="E0D6191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852EFB"/>
    <w:multiLevelType w:val="hybridMultilevel"/>
    <w:tmpl w:val="EE605CB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98072F"/>
    <w:multiLevelType w:val="hybridMultilevel"/>
    <w:tmpl w:val="79CE481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2B7682"/>
    <w:multiLevelType w:val="hybridMultilevel"/>
    <w:tmpl w:val="CCBE20D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F23A7C"/>
    <w:multiLevelType w:val="multilevel"/>
    <w:tmpl w:val="C2747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D345253"/>
    <w:multiLevelType w:val="hybridMultilevel"/>
    <w:tmpl w:val="04404756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FA7503F"/>
    <w:multiLevelType w:val="hybridMultilevel"/>
    <w:tmpl w:val="7286E00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EA4FA1"/>
    <w:multiLevelType w:val="hybridMultilevel"/>
    <w:tmpl w:val="37DEBD8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20086F"/>
    <w:multiLevelType w:val="hybridMultilevel"/>
    <w:tmpl w:val="6EF4014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D919AF"/>
    <w:multiLevelType w:val="hybridMultilevel"/>
    <w:tmpl w:val="FE4EB6E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6F50C4"/>
    <w:multiLevelType w:val="hybridMultilevel"/>
    <w:tmpl w:val="513E365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2E70EB"/>
    <w:multiLevelType w:val="hybridMultilevel"/>
    <w:tmpl w:val="7286E00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B4304A"/>
    <w:multiLevelType w:val="hybridMultilevel"/>
    <w:tmpl w:val="6108E37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5"/>
  </w:num>
  <w:num w:numId="3">
    <w:abstractNumId w:val="5"/>
  </w:num>
  <w:num w:numId="4">
    <w:abstractNumId w:val="3"/>
  </w:num>
  <w:num w:numId="5">
    <w:abstractNumId w:val="1"/>
  </w:num>
  <w:num w:numId="6">
    <w:abstractNumId w:val="13"/>
  </w:num>
  <w:num w:numId="7">
    <w:abstractNumId w:val="17"/>
  </w:num>
  <w:num w:numId="8">
    <w:abstractNumId w:val="6"/>
  </w:num>
  <w:num w:numId="9">
    <w:abstractNumId w:val="4"/>
  </w:num>
  <w:num w:numId="10">
    <w:abstractNumId w:val="14"/>
  </w:num>
  <w:num w:numId="11">
    <w:abstractNumId w:val="7"/>
  </w:num>
  <w:num w:numId="12">
    <w:abstractNumId w:val="16"/>
  </w:num>
  <w:num w:numId="13">
    <w:abstractNumId w:val="11"/>
  </w:num>
  <w:num w:numId="14">
    <w:abstractNumId w:val="0"/>
  </w:num>
  <w:num w:numId="15">
    <w:abstractNumId w:val="2"/>
  </w:num>
  <w:num w:numId="16">
    <w:abstractNumId w:val="8"/>
  </w:num>
  <w:num w:numId="17">
    <w:abstractNumId w:val="10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5AB2"/>
    <w:rsid w:val="0001371C"/>
    <w:rsid w:val="00013B88"/>
    <w:rsid w:val="00042BCB"/>
    <w:rsid w:val="00051D5B"/>
    <w:rsid w:val="00064E4A"/>
    <w:rsid w:val="000756AF"/>
    <w:rsid w:val="000759A5"/>
    <w:rsid w:val="000843D1"/>
    <w:rsid w:val="000C1408"/>
    <w:rsid w:val="00102325"/>
    <w:rsid w:val="00122F63"/>
    <w:rsid w:val="00127C18"/>
    <w:rsid w:val="001317CD"/>
    <w:rsid w:val="0014473C"/>
    <w:rsid w:val="00145AB2"/>
    <w:rsid w:val="00161D73"/>
    <w:rsid w:val="00162A4F"/>
    <w:rsid w:val="00171EDC"/>
    <w:rsid w:val="00193089"/>
    <w:rsid w:val="001970DF"/>
    <w:rsid w:val="001A1533"/>
    <w:rsid w:val="001A2133"/>
    <w:rsid w:val="001A2CFD"/>
    <w:rsid w:val="001B4CC0"/>
    <w:rsid w:val="001B72B9"/>
    <w:rsid w:val="001C4570"/>
    <w:rsid w:val="001D0F4D"/>
    <w:rsid w:val="001D10B4"/>
    <w:rsid w:val="001D7E42"/>
    <w:rsid w:val="001F7BF6"/>
    <w:rsid w:val="00234B79"/>
    <w:rsid w:val="002446A2"/>
    <w:rsid w:val="0025465D"/>
    <w:rsid w:val="002656FC"/>
    <w:rsid w:val="002905A3"/>
    <w:rsid w:val="002F2191"/>
    <w:rsid w:val="003310DD"/>
    <w:rsid w:val="003535C6"/>
    <w:rsid w:val="00354C5D"/>
    <w:rsid w:val="00362074"/>
    <w:rsid w:val="00383695"/>
    <w:rsid w:val="003A0DCB"/>
    <w:rsid w:val="003A3126"/>
    <w:rsid w:val="003B54E3"/>
    <w:rsid w:val="003C1FFE"/>
    <w:rsid w:val="003D5C42"/>
    <w:rsid w:val="003E5C7B"/>
    <w:rsid w:val="003F46AC"/>
    <w:rsid w:val="00411DE6"/>
    <w:rsid w:val="00421E0F"/>
    <w:rsid w:val="004315D5"/>
    <w:rsid w:val="00451F0A"/>
    <w:rsid w:val="004538C8"/>
    <w:rsid w:val="00456243"/>
    <w:rsid w:val="00464022"/>
    <w:rsid w:val="0046464F"/>
    <w:rsid w:val="004706B9"/>
    <w:rsid w:val="004A42C4"/>
    <w:rsid w:val="004A798D"/>
    <w:rsid w:val="004B08F9"/>
    <w:rsid w:val="004B6967"/>
    <w:rsid w:val="004C6F2A"/>
    <w:rsid w:val="004D141A"/>
    <w:rsid w:val="004E1D74"/>
    <w:rsid w:val="004F2BDF"/>
    <w:rsid w:val="00500626"/>
    <w:rsid w:val="00516688"/>
    <w:rsid w:val="00524561"/>
    <w:rsid w:val="00536874"/>
    <w:rsid w:val="00541505"/>
    <w:rsid w:val="005477F1"/>
    <w:rsid w:val="00572AE8"/>
    <w:rsid w:val="005C3B1C"/>
    <w:rsid w:val="005C45D5"/>
    <w:rsid w:val="005D448E"/>
    <w:rsid w:val="005D5865"/>
    <w:rsid w:val="0061266F"/>
    <w:rsid w:val="0062232B"/>
    <w:rsid w:val="006237D9"/>
    <w:rsid w:val="00624CA2"/>
    <w:rsid w:val="00630693"/>
    <w:rsid w:val="00690F66"/>
    <w:rsid w:val="00691FD2"/>
    <w:rsid w:val="006A3C15"/>
    <w:rsid w:val="006A3DEF"/>
    <w:rsid w:val="006B5CD2"/>
    <w:rsid w:val="006B7912"/>
    <w:rsid w:val="006E0998"/>
    <w:rsid w:val="006E221D"/>
    <w:rsid w:val="006F23CB"/>
    <w:rsid w:val="007066A2"/>
    <w:rsid w:val="00714DAE"/>
    <w:rsid w:val="00717490"/>
    <w:rsid w:val="00726029"/>
    <w:rsid w:val="00734B25"/>
    <w:rsid w:val="00736A61"/>
    <w:rsid w:val="00740C5D"/>
    <w:rsid w:val="0075682F"/>
    <w:rsid w:val="0075786C"/>
    <w:rsid w:val="0076062C"/>
    <w:rsid w:val="007A7C99"/>
    <w:rsid w:val="007F70CE"/>
    <w:rsid w:val="00803266"/>
    <w:rsid w:val="008205CA"/>
    <w:rsid w:val="0082348E"/>
    <w:rsid w:val="00826ACF"/>
    <w:rsid w:val="00827954"/>
    <w:rsid w:val="008332D4"/>
    <w:rsid w:val="008361DC"/>
    <w:rsid w:val="00840893"/>
    <w:rsid w:val="008437B4"/>
    <w:rsid w:val="00881BCF"/>
    <w:rsid w:val="008A3D24"/>
    <w:rsid w:val="008E1554"/>
    <w:rsid w:val="008E6057"/>
    <w:rsid w:val="00917431"/>
    <w:rsid w:val="00922E37"/>
    <w:rsid w:val="009331AB"/>
    <w:rsid w:val="0094232F"/>
    <w:rsid w:val="00944474"/>
    <w:rsid w:val="00956C81"/>
    <w:rsid w:val="00971E86"/>
    <w:rsid w:val="00985A6E"/>
    <w:rsid w:val="009B5091"/>
    <w:rsid w:val="009B5469"/>
    <w:rsid w:val="009E002B"/>
    <w:rsid w:val="00A238FE"/>
    <w:rsid w:val="00A565D3"/>
    <w:rsid w:val="00A83903"/>
    <w:rsid w:val="00AA6C0E"/>
    <w:rsid w:val="00AA72AB"/>
    <w:rsid w:val="00AC3F0C"/>
    <w:rsid w:val="00AE3C50"/>
    <w:rsid w:val="00AF70AB"/>
    <w:rsid w:val="00B03753"/>
    <w:rsid w:val="00B356DD"/>
    <w:rsid w:val="00B40BBD"/>
    <w:rsid w:val="00B469C6"/>
    <w:rsid w:val="00B536AF"/>
    <w:rsid w:val="00B55E57"/>
    <w:rsid w:val="00B7550F"/>
    <w:rsid w:val="00BD761A"/>
    <w:rsid w:val="00BE5954"/>
    <w:rsid w:val="00BF4B73"/>
    <w:rsid w:val="00C06595"/>
    <w:rsid w:val="00C1253B"/>
    <w:rsid w:val="00C221C7"/>
    <w:rsid w:val="00C243CD"/>
    <w:rsid w:val="00C3235D"/>
    <w:rsid w:val="00C7768C"/>
    <w:rsid w:val="00C83334"/>
    <w:rsid w:val="00C96CD3"/>
    <w:rsid w:val="00CA1F9B"/>
    <w:rsid w:val="00CA54F3"/>
    <w:rsid w:val="00CC23F6"/>
    <w:rsid w:val="00CC395E"/>
    <w:rsid w:val="00CC5B01"/>
    <w:rsid w:val="00CD63E6"/>
    <w:rsid w:val="00CE01E6"/>
    <w:rsid w:val="00CF4906"/>
    <w:rsid w:val="00CF568C"/>
    <w:rsid w:val="00D22ED4"/>
    <w:rsid w:val="00D34CFD"/>
    <w:rsid w:val="00D42A3A"/>
    <w:rsid w:val="00D46904"/>
    <w:rsid w:val="00D562F8"/>
    <w:rsid w:val="00D70566"/>
    <w:rsid w:val="00D75BA6"/>
    <w:rsid w:val="00D76659"/>
    <w:rsid w:val="00D9642B"/>
    <w:rsid w:val="00D97C7F"/>
    <w:rsid w:val="00DA4EBE"/>
    <w:rsid w:val="00DA6084"/>
    <w:rsid w:val="00DD19B5"/>
    <w:rsid w:val="00DD369A"/>
    <w:rsid w:val="00DF0A28"/>
    <w:rsid w:val="00E03D6B"/>
    <w:rsid w:val="00E110F4"/>
    <w:rsid w:val="00E12BEF"/>
    <w:rsid w:val="00E51DA2"/>
    <w:rsid w:val="00E55F88"/>
    <w:rsid w:val="00E60704"/>
    <w:rsid w:val="00E70713"/>
    <w:rsid w:val="00E91A0C"/>
    <w:rsid w:val="00E9360A"/>
    <w:rsid w:val="00EA13A0"/>
    <w:rsid w:val="00EA28CA"/>
    <w:rsid w:val="00EC27C7"/>
    <w:rsid w:val="00EC4617"/>
    <w:rsid w:val="00ED1116"/>
    <w:rsid w:val="00EE03AD"/>
    <w:rsid w:val="00EE2553"/>
    <w:rsid w:val="00EE3B25"/>
    <w:rsid w:val="00EE4EBB"/>
    <w:rsid w:val="00EF760F"/>
    <w:rsid w:val="00F0732A"/>
    <w:rsid w:val="00F161A7"/>
    <w:rsid w:val="00F26985"/>
    <w:rsid w:val="00F40732"/>
    <w:rsid w:val="00F604AA"/>
    <w:rsid w:val="00F65C4D"/>
    <w:rsid w:val="00F938A7"/>
    <w:rsid w:val="00F93C63"/>
    <w:rsid w:val="00FA4FEF"/>
    <w:rsid w:val="00FB5668"/>
    <w:rsid w:val="00FB5699"/>
    <w:rsid w:val="00FB66C6"/>
    <w:rsid w:val="00FC14B4"/>
    <w:rsid w:val="00FC2F46"/>
    <w:rsid w:val="00FF1B37"/>
    <w:rsid w:val="00FF33A8"/>
    <w:rsid w:val="00FF7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16721CF-9A18-4340-A048-0515867A1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4" w:space="1" w:color="549E39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549E39" w:themeColor="accen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549E39" w:themeColor="accen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549E39" w:themeColor="accent1"/>
      <w:spacing w:val="-7"/>
      <w:sz w:val="64"/>
      <w:szCs w:val="64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549E39" w:themeColor="accent1"/>
      <w:spacing w:val="-7"/>
      <w:sz w:val="64"/>
      <w:szCs w:val="64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549E39" w:themeColor="accen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549E39" w:themeColor="accen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95959" w:themeColor="text1" w:themeTint="A6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549E39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 w:cstheme="majorBidi"/>
      <w:color w:val="549E39" w:themeColor="accent1"/>
      <w:sz w:val="28"/>
      <w:szCs w:val="28"/>
    </w:rPr>
  </w:style>
  <w:style w:type="character" w:styleId="SubtleReference">
    <w:name w:val="Subtle Reference"/>
    <w:basedOn w:val="DefaultParagraphFont"/>
    <w:uiPriority w:val="31"/>
    <w:qFormat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404040" w:themeColor="text1" w:themeTint="B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F70CE"/>
    <w:rPr>
      <w:color w:val="6B9F25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F76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760F"/>
  </w:style>
  <w:style w:type="paragraph" w:styleId="Footer">
    <w:name w:val="footer"/>
    <w:basedOn w:val="Normal"/>
    <w:link w:val="FooterChar"/>
    <w:uiPriority w:val="99"/>
    <w:unhideWhenUsed/>
    <w:rsid w:val="00EF76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760F"/>
  </w:style>
  <w:style w:type="table" w:styleId="TableGrid">
    <w:name w:val="Table Grid"/>
    <w:basedOn w:val="TableNormal"/>
    <w:uiPriority w:val="39"/>
    <w:rsid w:val="00B356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6A3C15"/>
  </w:style>
  <w:style w:type="table" w:styleId="GridTable2-Accent1">
    <w:name w:val="Grid Table 2 Accent 1"/>
    <w:basedOn w:val="TableNormal"/>
    <w:uiPriority w:val="47"/>
    <w:rsid w:val="001970DF"/>
    <w:pPr>
      <w:spacing w:after="0" w:line="240" w:lineRule="auto"/>
    </w:pPr>
    <w:tblPr>
      <w:tblStyleRowBandSize w:val="1"/>
      <w:tblStyleColBandSize w:val="1"/>
      <w:tblBorders>
        <w:top w:val="single" w:sz="2" w:space="0" w:color="93D07C" w:themeColor="accent1" w:themeTint="99"/>
        <w:bottom w:val="single" w:sz="2" w:space="0" w:color="93D07C" w:themeColor="accent1" w:themeTint="99"/>
        <w:insideH w:val="single" w:sz="2" w:space="0" w:color="93D07C" w:themeColor="accent1" w:themeTint="99"/>
        <w:insideV w:val="single" w:sz="2" w:space="0" w:color="93D07C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07C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07C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FD3" w:themeFill="accent1" w:themeFillTint="33"/>
      </w:tcPr>
    </w:tblStylePr>
    <w:tblStylePr w:type="band1Horz">
      <w:tblPr/>
      <w:tcPr>
        <w:shd w:val="clear" w:color="auto" w:fill="DAEFD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925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hyperlink" Target="http://sensorapp.net/text-classification-using-weka-3-7/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github.com/pauldeng/MOOC/blob/master/Data%20Mining%20Capstone/Task%202/Task%202.docx" TargetMode="External"/><Relationship Id="rId17" Type="http://schemas.openxmlformats.org/officeDocument/2006/relationships/image" Target="media/image4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pauldeng/MOOC/blob/master/Data%20Mining%20Capstone/Task%204%20%26%20Task%205/Task%204%20%26%20Task%205.docx" TargetMode="External"/><Relationship Id="rId20" Type="http://schemas.openxmlformats.org/officeDocument/2006/relationships/chart" Target="charts/chart2.xml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://sensorapp.net/tutorial-how-to-add-d3-to-wordpress/" TargetMode="Externa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chart" Target="charts/chart1.xml"/><Relationship Id="rId23" Type="http://schemas.openxmlformats.org/officeDocument/2006/relationships/image" Target="media/image6.jpg"/><Relationship Id="rId28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hyperlink" Target="https://github.com/pauldeng/MOOC/blob/master/Data%20Mining%20Capstone/Task%206/Task%206.docx" TargetMode="External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github.com/pauldeng/MOOC/blob/master/Data%20Mining%20Capstone/Task%201/Task%201.docx" TargetMode="External"/><Relationship Id="rId14" Type="http://schemas.openxmlformats.org/officeDocument/2006/relationships/hyperlink" Target="https://github.com/pauldeng/MOOC/blob/master/Data%20Mining%20Capstone/Task%203/Task%203.docx" TargetMode="External"/><Relationship Id="rId22" Type="http://schemas.openxmlformats.org/officeDocument/2006/relationships/hyperlink" Target="https://www.youtube.com/watch?v=wg5KOhvTqmE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d\AppData\Roaming\Microsoft\Templates\Facet%20design%20(blank)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AU"/>
              <a:t>Chinese Dish Name Mining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>
                <a:alpha val="85000"/>
              </a:schemeClr>
            </a:solidFill>
            <a:ln w="9525" cap="flat" cmpd="sng" algn="ctr">
              <a:solidFill>
                <a:schemeClr val="lt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Sheet1!$A$1:$A$5</c:f>
              <c:strCache>
                <c:ptCount val="5"/>
                <c:pt idx="0">
                  <c:v>Manually Tagged</c:v>
                </c:pt>
                <c:pt idx="1">
                  <c:v>Mutual Information</c:v>
                </c:pt>
                <c:pt idx="2">
                  <c:v>ToPMine</c:v>
                </c:pt>
                <c:pt idx="3">
                  <c:v>SegPhrase</c:v>
                </c:pt>
                <c:pt idx="4">
                  <c:v>Combine</c:v>
                </c:pt>
              </c:strCache>
            </c:strRef>
          </c:cat>
          <c:val>
            <c:numRef>
              <c:f>Sheet1!$B$1:$B$5</c:f>
              <c:numCache>
                <c:formatCode>0.00</c:formatCode>
                <c:ptCount val="5"/>
                <c:pt idx="0">
                  <c:v>0.5</c:v>
                </c:pt>
                <c:pt idx="1">
                  <c:v>0.5</c:v>
                </c:pt>
                <c:pt idx="2">
                  <c:v>0.5</c:v>
                </c:pt>
                <c:pt idx="3">
                  <c:v>0.9</c:v>
                </c:pt>
                <c:pt idx="4">
                  <c:v>1</c:v>
                </c:pt>
              </c:numCache>
            </c:numRef>
          </c:val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65"/>
        <c:axId val="459947448"/>
        <c:axId val="459943920"/>
      </c:barChart>
      <c:catAx>
        <c:axId val="4599474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9943920"/>
        <c:crosses val="autoZero"/>
        <c:auto val="1"/>
        <c:lblAlgn val="ctr"/>
        <c:lblOffset val="100"/>
        <c:noMultiLvlLbl val="0"/>
      </c:catAx>
      <c:valAx>
        <c:axId val="459943920"/>
        <c:scaling>
          <c:orientation val="minMax"/>
          <c:max val="1"/>
        </c:scaling>
        <c:delete val="1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crossAx val="459947448"/>
        <c:crosses val="autoZero"/>
        <c:crossBetween val="between"/>
        <c:majorUnit val="0.2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cap="none" spc="5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en-AU"/>
              <a:t>Classification Algorithms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cap="none" spc="5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>
                <a:alpha val="7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Sheet1!$A$1:$A$6</c:f>
              <c:strCache>
                <c:ptCount val="6"/>
                <c:pt idx="0">
                  <c:v>SVM</c:v>
                </c:pt>
                <c:pt idx="1">
                  <c:v>NaiveBayes</c:v>
                </c:pt>
                <c:pt idx="2">
                  <c:v>NaiveBayesMultinominal</c:v>
                </c:pt>
                <c:pt idx="3">
                  <c:v>RandomForest</c:v>
                </c:pt>
                <c:pt idx="4">
                  <c:v>J48</c:v>
                </c:pt>
                <c:pt idx="5">
                  <c:v>OneR</c:v>
                </c:pt>
              </c:strCache>
            </c:strRef>
          </c:cat>
          <c:val>
            <c:numRef>
              <c:f>Sheet1!$B$1:$B$6</c:f>
              <c:numCache>
                <c:formatCode>0.00%</c:formatCode>
                <c:ptCount val="6"/>
                <c:pt idx="0">
                  <c:v>0.60199999999999998</c:v>
                </c:pt>
                <c:pt idx="1">
                  <c:v>0.61299999999999999</c:v>
                </c:pt>
                <c:pt idx="2">
                  <c:v>0.69399999999999995</c:v>
                </c:pt>
                <c:pt idx="3">
                  <c:v>0.624</c:v>
                </c:pt>
                <c:pt idx="4">
                  <c:v>0.56999999999999995</c:v>
                </c:pt>
                <c:pt idx="5">
                  <c:v>0.55400000000000005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80"/>
        <c:overlap val="25"/>
        <c:axId val="459945488"/>
        <c:axId val="459949800"/>
      </c:barChart>
      <c:catAx>
        <c:axId val="45994548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587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9949800"/>
        <c:crosses val="autoZero"/>
        <c:auto val="1"/>
        <c:lblAlgn val="ctr"/>
        <c:lblOffset val="100"/>
        <c:noMultiLvlLbl val="0"/>
      </c:catAx>
      <c:valAx>
        <c:axId val="459949800"/>
        <c:scaling>
          <c:orientation val="minMax"/>
          <c:max val="0.70000000000000007"/>
          <c:min val="0.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Correctly</a:t>
                </a:r>
                <a:r>
                  <a:rPr lang="en-AU" baseline="0"/>
                  <a:t> Classified</a:t>
                </a:r>
                <a:endParaRPr lang="en-A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994548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5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1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587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 cap="none" spc="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>
            <a:alpha val="70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 baseline="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1600" b="0" i="0" kern="1200" cap="none" spc="5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587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Facet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Facet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06CB4F-E30C-4771-94AE-F7169303B6D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CB89A2F-9DAA-45F2-B2BF-50FDCEF652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Facet design (blank)</Template>
  <TotalTime>350</TotalTime>
  <Pages>9</Pages>
  <Words>731</Words>
  <Characters>4168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Paul Peng Deng</dc:creator>
  <cp:keywords/>
  <cp:lastModifiedBy>Paul Deng</cp:lastModifiedBy>
  <cp:revision>111</cp:revision>
  <cp:lastPrinted>2015-09-18T06:38:00Z</cp:lastPrinted>
  <dcterms:created xsi:type="dcterms:W3CDTF">2015-09-18T02:37:00Z</dcterms:created>
  <dcterms:modified xsi:type="dcterms:W3CDTF">2015-10-13T05:39:00Z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TC034577059991</vt:lpwstr>
  </property>
</Properties>
</file>